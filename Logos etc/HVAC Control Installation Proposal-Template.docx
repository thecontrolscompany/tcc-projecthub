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59F2" w14:textId="77777777" w:rsidR="00041CEF" w:rsidRPr="00510D35" w:rsidRDefault="004D52F1" w:rsidP="002175A9">
      <w:pPr>
        <w:pStyle w:val="Heading1"/>
        <w:jc w:val="center"/>
      </w:pPr>
      <w:r w:rsidRPr="004D52F1">
        <w:t>HVAC</w:t>
      </w:r>
      <w:r>
        <w:rPr>
          <w:rFonts w:ascii="Segoe UI" w:hAnsi="Segoe UI" w:cs="Segoe UI"/>
          <w:i/>
          <w:iCs/>
          <w:color w:val="000000"/>
          <w:sz w:val="20"/>
        </w:rPr>
        <w:t xml:space="preserve"> </w:t>
      </w:r>
      <w:r w:rsidR="007346A4" w:rsidRPr="00510D35">
        <w:t xml:space="preserve">CONTROLS </w:t>
      </w:r>
      <w:r w:rsidR="008E7299">
        <w:t xml:space="preserve">INSTALLATION </w:t>
      </w:r>
      <w:r w:rsidR="008E734E">
        <w:t>PROPOSAL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710"/>
        <w:gridCol w:w="8370"/>
      </w:tblGrid>
      <w:tr w:rsidR="007853C9" w:rsidRPr="007853C9" w14:paraId="3ED4E372" w14:textId="77777777" w:rsidTr="009E3427">
        <w:trPr>
          <w:jc w:val="center"/>
        </w:trPr>
        <w:tc>
          <w:tcPr>
            <w:tcW w:w="10080" w:type="dxa"/>
            <w:gridSpan w:val="2"/>
          </w:tcPr>
          <w:p w14:paraId="3A4687CF" w14:textId="41C5A354" w:rsidR="007853C9" w:rsidRPr="007853C9" w:rsidRDefault="007853C9" w:rsidP="007853C9">
            <w:pPr>
              <w:pStyle w:val="BodyText2"/>
              <w:rPr>
                <w:rFonts w:ascii="Arial" w:hAnsi="Arial" w:cs="Arial"/>
              </w:rPr>
            </w:pPr>
            <w:r w:rsidRPr="007853C9">
              <w:rPr>
                <w:rFonts w:ascii="Arial" w:hAnsi="Arial" w:cs="Arial"/>
              </w:rPr>
              <w:fldChar w:fldCharType="begin"/>
            </w:r>
            <w:r w:rsidRPr="007853C9">
              <w:rPr>
                <w:rFonts w:ascii="Arial" w:hAnsi="Arial" w:cs="Arial"/>
              </w:rPr>
              <w:instrText xml:space="preserve"> DATE \@ "MMMM d, yyyy" </w:instrText>
            </w:r>
            <w:r w:rsidRPr="007853C9">
              <w:rPr>
                <w:rFonts w:ascii="Arial" w:hAnsi="Arial" w:cs="Arial"/>
              </w:rPr>
              <w:fldChar w:fldCharType="separate"/>
            </w:r>
            <w:r w:rsidR="00952313">
              <w:rPr>
                <w:rFonts w:ascii="Arial" w:hAnsi="Arial" w:cs="Arial"/>
                <w:noProof/>
              </w:rPr>
              <w:t>November 25, 2025</w:t>
            </w:r>
            <w:r w:rsidRPr="007853C9">
              <w:rPr>
                <w:rFonts w:ascii="Arial" w:hAnsi="Arial" w:cs="Arial"/>
              </w:rPr>
              <w:fldChar w:fldCharType="end"/>
            </w:r>
          </w:p>
        </w:tc>
      </w:tr>
      <w:tr w:rsidR="0066609C" w:rsidRPr="007853C9" w14:paraId="23300BF4" w14:textId="77777777" w:rsidTr="009E3427">
        <w:trPr>
          <w:jc w:val="center"/>
        </w:trPr>
        <w:tc>
          <w:tcPr>
            <w:tcW w:w="1710" w:type="dxa"/>
          </w:tcPr>
          <w:p w14:paraId="08265EB0" w14:textId="77777777" w:rsidR="002175A9" w:rsidRPr="007853C9" w:rsidRDefault="002175A9" w:rsidP="007853C9">
            <w:pPr>
              <w:pStyle w:val="BodyText2"/>
              <w:tabs>
                <w:tab w:val="left" w:pos="8760"/>
              </w:tabs>
              <w:rPr>
                <w:rFonts w:ascii="Arial" w:hAnsi="Arial" w:cs="Arial"/>
              </w:rPr>
            </w:pPr>
            <w:r w:rsidRPr="007853C9">
              <w:rPr>
                <w:rFonts w:ascii="Arial" w:hAnsi="Arial" w:cs="Arial"/>
              </w:rPr>
              <w:t>To:</w:t>
            </w:r>
          </w:p>
        </w:tc>
        <w:tc>
          <w:tcPr>
            <w:tcW w:w="8370" w:type="dxa"/>
          </w:tcPr>
          <w:p w14:paraId="430B4A59" w14:textId="77777777" w:rsidR="002175A9" w:rsidRPr="007853C9" w:rsidRDefault="00875C13" w:rsidP="007853C9">
            <w:pPr>
              <w:pStyle w:val="BodyText2"/>
              <w:tabs>
                <w:tab w:val="left" w:pos="8760"/>
              </w:tabs>
              <w:rPr>
                <w:rFonts w:ascii="Arial" w:hAnsi="Arial" w:cs="Arial"/>
              </w:rPr>
            </w:pPr>
            <w:r w:rsidRPr="00875C13">
              <w:rPr>
                <w:rFonts w:ascii="Arial" w:hAnsi="Arial" w:cs="Arial"/>
                <w:highlight w:val="yellow"/>
              </w:rPr>
              <w:t>Interested Bidders</w:t>
            </w:r>
          </w:p>
        </w:tc>
      </w:tr>
      <w:tr w:rsidR="0066609C" w:rsidRPr="007853C9" w14:paraId="0CD5F5A2" w14:textId="77777777" w:rsidTr="009E3427">
        <w:trPr>
          <w:jc w:val="center"/>
        </w:trPr>
        <w:tc>
          <w:tcPr>
            <w:tcW w:w="1710" w:type="dxa"/>
          </w:tcPr>
          <w:p w14:paraId="05475E65" w14:textId="77777777" w:rsidR="002175A9" w:rsidRPr="007853C9" w:rsidRDefault="002175A9" w:rsidP="007853C9">
            <w:pPr>
              <w:pStyle w:val="BodyText2"/>
              <w:tabs>
                <w:tab w:val="left" w:pos="8760"/>
              </w:tabs>
              <w:rPr>
                <w:rFonts w:ascii="Arial" w:hAnsi="Arial" w:cs="Arial"/>
              </w:rPr>
            </w:pPr>
            <w:r w:rsidRPr="007853C9">
              <w:rPr>
                <w:rFonts w:ascii="Arial" w:hAnsi="Arial" w:cs="Arial"/>
              </w:rPr>
              <w:t>Project:</w:t>
            </w:r>
          </w:p>
        </w:tc>
        <w:tc>
          <w:tcPr>
            <w:tcW w:w="8370" w:type="dxa"/>
          </w:tcPr>
          <w:p w14:paraId="1DFCF880" w14:textId="77777777" w:rsidR="002175A9" w:rsidRPr="007853C9" w:rsidRDefault="00875C13" w:rsidP="007853C9">
            <w:pPr>
              <w:pStyle w:val="BodyText2"/>
              <w:tabs>
                <w:tab w:val="left" w:pos="8760"/>
              </w:tabs>
              <w:rPr>
                <w:rFonts w:ascii="Arial" w:hAnsi="Arial" w:cs="Arial"/>
              </w:rPr>
            </w:pPr>
            <w:r w:rsidRPr="00875C13">
              <w:rPr>
                <w:rFonts w:ascii="Arial" w:hAnsi="Arial" w:cs="Arial"/>
                <w:highlight w:val="yellow"/>
              </w:rPr>
              <w:t>Template</w:t>
            </w:r>
          </w:p>
        </w:tc>
      </w:tr>
      <w:tr w:rsidR="0066609C" w:rsidRPr="007853C9" w14:paraId="436A41B9" w14:textId="77777777" w:rsidTr="009E3427">
        <w:trPr>
          <w:jc w:val="center"/>
        </w:trPr>
        <w:tc>
          <w:tcPr>
            <w:tcW w:w="1710" w:type="dxa"/>
          </w:tcPr>
          <w:p w14:paraId="073D04FF" w14:textId="77777777" w:rsidR="002175A9" w:rsidRPr="007853C9" w:rsidRDefault="002175A9" w:rsidP="007853C9">
            <w:pPr>
              <w:pStyle w:val="BodyText2"/>
              <w:tabs>
                <w:tab w:val="left" w:pos="8760"/>
              </w:tabs>
              <w:rPr>
                <w:rFonts w:ascii="Arial" w:hAnsi="Arial" w:cs="Arial"/>
              </w:rPr>
            </w:pPr>
            <w:r w:rsidRPr="007853C9">
              <w:rPr>
                <w:rFonts w:ascii="Arial" w:hAnsi="Arial" w:cs="Arial"/>
              </w:rPr>
              <w:t>References:</w:t>
            </w:r>
          </w:p>
        </w:tc>
        <w:tc>
          <w:tcPr>
            <w:tcW w:w="8370" w:type="dxa"/>
          </w:tcPr>
          <w:p w14:paraId="4AF56681" w14:textId="77777777" w:rsidR="002175A9" w:rsidRPr="007853C9" w:rsidRDefault="00875C13" w:rsidP="007853C9">
            <w:pPr>
              <w:pStyle w:val="BodyText2"/>
              <w:tabs>
                <w:tab w:val="left" w:pos="8760"/>
              </w:tabs>
              <w:rPr>
                <w:rFonts w:ascii="Arial" w:hAnsi="Arial" w:cs="Arial"/>
              </w:rPr>
            </w:pPr>
            <w:r w:rsidRPr="00875C13">
              <w:rPr>
                <w:rFonts w:ascii="Arial" w:hAnsi="Arial" w:cs="Arial"/>
                <w:highlight w:val="yellow"/>
              </w:rPr>
              <w:t>Job Walk</w:t>
            </w:r>
          </w:p>
        </w:tc>
      </w:tr>
    </w:tbl>
    <w:p w14:paraId="5E682E65" w14:textId="77777777" w:rsidR="00EE3B95" w:rsidRPr="00EB1D1A" w:rsidRDefault="002E7E42" w:rsidP="00EE3B95">
      <w:pPr>
        <w:pStyle w:val="BodyText2"/>
        <w:tabs>
          <w:tab w:val="left" w:pos="12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</w:t>
      </w:r>
    </w:p>
    <w:p w14:paraId="5DC8D0E0" w14:textId="77777777" w:rsidR="00D55E12" w:rsidRPr="00882597" w:rsidRDefault="00DB7B6C" w:rsidP="00DB7B6C">
      <w:pPr>
        <w:pStyle w:val="BodyText2"/>
        <w:tabs>
          <w:tab w:val="left" w:pos="1260"/>
        </w:tabs>
        <w:rPr>
          <w:rFonts w:ascii="Arial" w:hAnsi="Arial" w:cs="Arial"/>
        </w:rPr>
      </w:pPr>
      <w:r w:rsidRPr="00882597">
        <w:rPr>
          <w:rFonts w:ascii="Arial" w:hAnsi="Arial" w:cs="Arial"/>
        </w:rPr>
        <w:t>PRICING SUMMARY</w:t>
      </w:r>
    </w:p>
    <w:tbl>
      <w:tblPr>
        <w:tblW w:w="0" w:type="auto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6480"/>
        <w:gridCol w:w="3600"/>
      </w:tblGrid>
      <w:tr w:rsidR="00E6518A" w:rsidRPr="00882597" w14:paraId="3465DA87" w14:textId="77777777" w:rsidTr="009A2C26">
        <w:trPr>
          <w:jc w:val="center"/>
        </w:trPr>
        <w:tc>
          <w:tcPr>
            <w:tcW w:w="64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1766A"/>
            <w:vAlign w:val="center"/>
            <w:hideMark/>
          </w:tcPr>
          <w:p w14:paraId="7C0208B3" w14:textId="77777777" w:rsidR="00E6518A" w:rsidRPr="00882597" w:rsidRDefault="00E6518A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882597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1766A"/>
            <w:vAlign w:val="center"/>
            <w:hideMark/>
          </w:tcPr>
          <w:p w14:paraId="7514A75F" w14:textId="77777777" w:rsidR="00E6518A" w:rsidRPr="007853C9" w:rsidRDefault="00E6518A" w:rsidP="00E6518A">
            <w:pPr>
              <w:pStyle w:val="Heading8"/>
              <w:rPr>
                <w:rFonts w:cs="Arial"/>
                <w:color w:val="FFFFFF"/>
                <w:sz w:val="20"/>
                <w:szCs w:val="20"/>
                <w:lang w:val="en-US" w:eastAsia="en-US"/>
              </w:rPr>
            </w:pPr>
            <w:r w:rsidRPr="00C00808">
              <w:rPr>
                <w:rFonts w:cs="Arial"/>
                <w:sz w:val="20"/>
                <w:szCs w:val="20"/>
                <w:lang w:val="en-US" w:eastAsia="en-US"/>
              </w:rPr>
              <w:t xml:space="preserve">              </w:t>
            </w:r>
            <w:r w:rsidRPr="007853C9">
              <w:rPr>
                <w:rFonts w:cs="Arial"/>
                <w:color w:val="FFFFFF"/>
                <w:sz w:val="20"/>
                <w:szCs w:val="20"/>
                <w:lang w:val="en-US" w:eastAsia="en-US"/>
              </w:rPr>
              <w:t xml:space="preserve">  Total Price</w:t>
            </w:r>
          </w:p>
        </w:tc>
      </w:tr>
      <w:tr w:rsidR="00E6518A" w:rsidRPr="00882597" w14:paraId="32D60061" w14:textId="77777777" w:rsidTr="009A2C26">
        <w:trPr>
          <w:jc w:val="center"/>
        </w:trPr>
        <w:tc>
          <w:tcPr>
            <w:tcW w:w="64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27D3FFD" w14:textId="77777777" w:rsidR="00E6518A" w:rsidRPr="00882597" w:rsidRDefault="003801B3" w:rsidP="00E13B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Base Bid</w:t>
            </w:r>
          </w:p>
        </w:tc>
        <w:tc>
          <w:tcPr>
            <w:tcW w:w="36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A0CA9AC" w14:textId="77777777" w:rsidR="00E6518A" w:rsidRPr="004426FC" w:rsidRDefault="00FA5F11" w:rsidP="00436EAC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379F3">
              <w:rPr>
                <w:rFonts w:ascii="Arial" w:hAnsi="Arial" w:cs="Arial"/>
                <w:b/>
                <w:sz w:val="20"/>
                <w:szCs w:val="20"/>
              </w:rPr>
              <w:t xml:space="preserve">US </w:t>
            </w:r>
            <w:r w:rsidR="00553163" w:rsidRPr="00553163">
              <w:rPr>
                <w:rFonts w:ascii="Arial" w:hAnsi="Arial" w:cs="Arial"/>
                <w:b/>
                <w:sz w:val="20"/>
                <w:szCs w:val="20"/>
              </w:rPr>
              <w:t>$</w:t>
            </w:r>
          </w:p>
        </w:tc>
      </w:tr>
      <w:tr w:rsidR="00465F46" w:rsidRPr="00882597" w14:paraId="764080D6" w14:textId="77777777" w:rsidTr="009A2C26">
        <w:trPr>
          <w:jc w:val="center"/>
        </w:trPr>
        <w:tc>
          <w:tcPr>
            <w:tcW w:w="64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6D95B5C" w14:textId="77777777" w:rsidR="00465F46" w:rsidRDefault="00465F46" w:rsidP="00095292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Bond (if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B92B541" w14:textId="77777777" w:rsidR="00465F46" w:rsidRPr="004379F3" w:rsidRDefault="00465F46" w:rsidP="00436E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9F3">
              <w:rPr>
                <w:rFonts w:ascii="Arial" w:hAnsi="Arial" w:cs="Arial"/>
                <w:b/>
                <w:sz w:val="20"/>
                <w:szCs w:val="20"/>
              </w:rPr>
              <w:t xml:space="preserve">US </w:t>
            </w:r>
            <w:r w:rsidRPr="00553163">
              <w:rPr>
                <w:rFonts w:ascii="Arial" w:hAnsi="Arial" w:cs="Arial"/>
                <w:b/>
                <w:sz w:val="20"/>
                <w:szCs w:val="20"/>
              </w:rPr>
              <w:t>$</w:t>
            </w:r>
          </w:p>
        </w:tc>
      </w:tr>
    </w:tbl>
    <w:p w14:paraId="239B8642" w14:textId="77777777" w:rsidR="008D3705" w:rsidRPr="00882597" w:rsidRDefault="008D3705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u w:val="single"/>
        </w:rPr>
      </w:pPr>
    </w:p>
    <w:p w14:paraId="708BF8EC" w14:textId="77777777" w:rsidR="00095292" w:rsidRPr="00186E3B" w:rsidRDefault="00095292" w:rsidP="00095292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bCs/>
          <w:color w:val="4472C4"/>
          <w:sz w:val="24"/>
          <w:szCs w:val="24"/>
        </w:rPr>
      </w:pPr>
      <w:r w:rsidRPr="00186E3B">
        <w:rPr>
          <w:rFonts w:ascii="Arial" w:hAnsi="Arial" w:cs="Arial"/>
          <w:b/>
          <w:bCs/>
          <w:color w:val="4472C4"/>
          <w:sz w:val="24"/>
          <w:szCs w:val="24"/>
        </w:rPr>
        <w:t>FOR THE FOLLOWING SCOPE:</w:t>
      </w:r>
    </w:p>
    <w:p w14:paraId="44D959C4" w14:textId="77777777" w:rsidR="00095292" w:rsidRPr="00D50493" w:rsidRDefault="00095292" w:rsidP="009E3427">
      <w:pPr>
        <w:pStyle w:val="ListBullet"/>
        <w:numPr>
          <w:ilvl w:val="0"/>
          <w:numId w:val="4"/>
        </w:numPr>
        <w:tabs>
          <w:tab w:val="left" w:pos="-4680"/>
        </w:tabs>
        <w:ind w:left="990"/>
        <w:rPr>
          <w:rFonts w:ascii="Arial" w:hAnsi="Arial" w:cs="Arial"/>
          <w:sz w:val="24"/>
          <w:szCs w:val="24"/>
        </w:rPr>
      </w:pPr>
      <w:r w:rsidRPr="00D50493">
        <w:rPr>
          <w:rFonts w:ascii="Arial" w:hAnsi="Arial" w:cs="Arial"/>
          <w:sz w:val="24"/>
          <w:szCs w:val="24"/>
        </w:rPr>
        <w:t>Provide and install all raceways and wiring required for installation</w:t>
      </w:r>
    </w:p>
    <w:p w14:paraId="61557A8F" w14:textId="77777777" w:rsidR="00095292" w:rsidRPr="00D50493" w:rsidRDefault="00095292" w:rsidP="009E3427">
      <w:pPr>
        <w:pStyle w:val="ListBullet"/>
        <w:numPr>
          <w:ilvl w:val="0"/>
          <w:numId w:val="4"/>
        </w:numPr>
        <w:tabs>
          <w:tab w:val="left" w:pos="-4680"/>
        </w:tabs>
        <w:ind w:left="990"/>
        <w:rPr>
          <w:rFonts w:ascii="Arial" w:hAnsi="Arial" w:cs="Arial"/>
          <w:sz w:val="24"/>
          <w:szCs w:val="24"/>
        </w:rPr>
      </w:pPr>
      <w:r w:rsidRPr="00D50493">
        <w:rPr>
          <w:rFonts w:ascii="Arial" w:hAnsi="Arial" w:cs="Arial"/>
          <w:sz w:val="24"/>
          <w:szCs w:val="24"/>
        </w:rPr>
        <w:t>Install field devices per drawings (devices provided by others)</w:t>
      </w:r>
    </w:p>
    <w:p w14:paraId="274BAF4B" w14:textId="77777777" w:rsidR="00095292" w:rsidRDefault="00095292" w:rsidP="009E3427">
      <w:pPr>
        <w:pStyle w:val="ListBullet"/>
        <w:numPr>
          <w:ilvl w:val="0"/>
          <w:numId w:val="4"/>
        </w:numPr>
        <w:tabs>
          <w:tab w:val="left" w:pos="-4680"/>
        </w:tabs>
        <w:ind w:left="990"/>
        <w:rPr>
          <w:rFonts w:ascii="Arial" w:hAnsi="Arial" w:cs="Arial"/>
          <w:sz w:val="24"/>
          <w:szCs w:val="24"/>
        </w:rPr>
      </w:pPr>
      <w:r w:rsidRPr="00D50493">
        <w:rPr>
          <w:rFonts w:ascii="Arial" w:hAnsi="Arial" w:cs="Arial"/>
          <w:sz w:val="24"/>
          <w:szCs w:val="24"/>
        </w:rPr>
        <w:t>Valves, temp well and PT ports installed by others</w:t>
      </w:r>
    </w:p>
    <w:p w14:paraId="068B58B0" w14:textId="77777777" w:rsidR="00095292" w:rsidRPr="00D50493" w:rsidRDefault="00095292" w:rsidP="00095292">
      <w:pPr>
        <w:pStyle w:val="ListBullet"/>
        <w:tabs>
          <w:tab w:val="left" w:pos="-4680"/>
        </w:tabs>
        <w:ind w:left="990" w:firstLine="0"/>
        <w:rPr>
          <w:rFonts w:ascii="Arial" w:hAnsi="Arial" w:cs="Arial"/>
          <w:sz w:val="24"/>
          <w:szCs w:val="24"/>
        </w:rPr>
      </w:pPr>
    </w:p>
    <w:p w14:paraId="207A56D7" w14:textId="711A3109" w:rsidR="008335D6" w:rsidRDefault="00564CE9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sz w:val="28"/>
          <w:szCs w:val="28"/>
        </w:rPr>
      </w:pPr>
      <w:r w:rsidRPr="00E6518A">
        <w:rPr>
          <w:rFonts w:ascii="Arial" w:hAnsi="Arial" w:cs="Arial"/>
          <w:b/>
          <w:smallCaps/>
          <w:sz w:val="28"/>
          <w:szCs w:val="28"/>
          <w:u w:val="single"/>
        </w:rPr>
        <w:t>B</w:t>
      </w:r>
      <w:r w:rsidR="003A72ED" w:rsidRPr="00E6518A">
        <w:rPr>
          <w:rFonts w:ascii="Arial" w:hAnsi="Arial" w:cs="Arial"/>
          <w:b/>
          <w:smallCaps/>
          <w:sz w:val="28"/>
          <w:szCs w:val="28"/>
          <w:u w:val="single"/>
        </w:rPr>
        <w:t>ase</w:t>
      </w:r>
      <w:r w:rsidRPr="00E6518A">
        <w:rPr>
          <w:rFonts w:ascii="Arial" w:hAnsi="Arial" w:cs="Arial"/>
          <w:b/>
          <w:smallCaps/>
          <w:sz w:val="28"/>
          <w:szCs w:val="28"/>
          <w:u w:val="single"/>
        </w:rPr>
        <w:t xml:space="preserve"> P</w:t>
      </w:r>
      <w:r w:rsidR="003A72ED" w:rsidRPr="00E6518A">
        <w:rPr>
          <w:rFonts w:ascii="Arial" w:hAnsi="Arial" w:cs="Arial"/>
          <w:b/>
          <w:smallCaps/>
          <w:sz w:val="28"/>
          <w:szCs w:val="28"/>
          <w:u w:val="single"/>
        </w:rPr>
        <w:t>roposal</w:t>
      </w:r>
      <w:r w:rsidR="009465D8" w:rsidRPr="00E6518A">
        <w:rPr>
          <w:rFonts w:ascii="Arial" w:hAnsi="Arial" w:cs="Arial"/>
          <w:b/>
          <w:smallCaps/>
          <w:sz w:val="28"/>
          <w:szCs w:val="28"/>
        </w:rPr>
        <w:t>:</w:t>
      </w:r>
      <w:r w:rsidR="003E0939" w:rsidRPr="00E6518A">
        <w:rPr>
          <w:rFonts w:ascii="Arial" w:hAnsi="Arial" w:cs="Arial"/>
          <w:b/>
          <w:smallCaps/>
          <w:sz w:val="28"/>
          <w:szCs w:val="28"/>
        </w:rPr>
        <w:tab/>
      </w:r>
    </w:p>
    <w:p w14:paraId="0C6CA8D3" w14:textId="77777777" w:rsidR="00FF447E" w:rsidRDefault="00FF447E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sz w:val="28"/>
          <w:szCs w:val="28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02"/>
        <w:gridCol w:w="9360"/>
      </w:tblGrid>
      <w:tr w:rsidR="008D3784" w:rsidRPr="008E1466" w14:paraId="205BDC03" w14:textId="77777777" w:rsidTr="006344D1">
        <w:tc>
          <w:tcPr>
            <w:tcW w:w="720" w:type="dxa"/>
          </w:tcPr>
          <w:p w14:paraId="2077AF97" w14:textId="77777777" w:rsidR="00764308" w:rsidRPr="008E1466" w:rsidRDefault="00764308" w:rsidP="008E1466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(Qty)</w:t>
            </w:r>
          </w:p>
        </w:tc>
        <w:tc>
          <w:tcPr>
            <w:tcW w:w="9360" w:type="dxa"/>
          </w:tcPr>
          <w:p w14:paraId="2A97E5E9" w14:textId="77777777" w:rsidR="00764308" w:rsidRPr="008E1466" w:rsidRDefault="00764308" w:rsidP="008E1466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System Name</w:t>
            </w:r>
          </w:p>
        </w:tc>
      </w:tr>
    </w:tbl>
    <w:p w14:paraId="7F1413B0" w14:textId="77777777" w:rsidR="00764308" w:rsidRDefault="00764308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764308" w:rsidRPr="008E1466" w14:paraId="4B117358" w14:textId="77777777" w:rsidTr="004F0ED2">
        <w:tc>
          <w:tcPr>
            <w:tcW w:w="918" w:type="dxa"/>
          </w:tcPr>
          <w:p w14:paraId="40443468" w14:textId="77777777" w:rsidR="00764308" w:rsidRPr="008E1466" w:rsidRDefault="00764308" w:rsidP="008E1466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(1)</w:t>
            </w:r>
          </w:p>
        </w:tc>
        <w:tc>
          <w:tcPr>
            <w:tcW w:w="9378" w:type="dxa"/>
            <w:gridSpan w:val="2"/>
          </w:tcPr>
          <w:p w14:paraId="139B6229" w14:textId="77777777" w:rsidR="00764308" w:rsidRPr="008E1466" w:rsidRDefault="00764308" w:rsidP="008E1466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8E1466">
              <w:rPr>
                <w:rFonts w:ascii="Arial" w:hAnsi="Arial" w:cs="Arial"/>
                <w:b/>
                <w:sz w:val="24"/>
                <w:szCs w:val="24"/>
              </w:rPr>
              <w:t>Network Controller</w:t>
            </w:r>
          </w:p>
        </w:tc>
      </w:tr>
      <w:tr w:rsidR="008D3784" w:rsidRPr="008E1466" w14:paraId="282796DF" w14:textId="77777777" w:rsidTr="004F0ED2">
        <w:tc>
          <w:tcPr>
            <w:tcW w:w="918" w:type="dxa"/>
          </w:tcPr>
          <w:p w14:paraId="7782D680" w14:textId="77777777" w:rsidR="00764308" w:rsidRPr="008E1466" w:rsidRDefault="00764308" w:rsidP="008E1466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716BDD0A" w14:textId="77777777" w:rsidR="00764308" w:rsidRPr="008E1466" w:rsidRDefault="00764308" w:rsidP="008E146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520BC23E" w14:textId="77777777" w:rsidR="00764308" w:rsidRPr="008E1466" w:rsidRDefault="00764308" w:rsidP="008E146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>Installation of supervisory network controller panel</w:t>
            </w:r>
          </w:p>
        </w:tc>
      </w:tr>
      <w:tr w:rsidR="008D3784" w:rsidRPr="008E1466" w14:paraId="74AFE2B9" w14:textId="77777777" w:rsidTr="004F0ED2">
        <w:tc>
          <w:tcPr>
            <w:tcW w:w="918" w:type="dxa"/>
          </w:tcPr>
          <w:p w14:paraId="11D3B465" w14:textId="77777777" w:rsidR="00764308" w:rsidRPr="008E1466" w:rsidRDefault="00764308" w:rsidP="008E1466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01BC2FD5" w14:textId="77777777" w:rsidR="00764308" w:rsidRPr="008E1466" w:rsidRDefault="00764308" w:rsidP="008E146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2B83A724" w14:textId="77777777" w:rsidR="00764308" w:rsidRPr="008E1466" w:rsidRDefault="00764308" w:rsidP="008E146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>Does not include 120v for panels or control devices</w:t>
            </w:r>
          </w:p>
        </w:tc>
      </w:tr>
      <w:tr w:rsidR="008D3784" w:rsidRPr="008E1466" w14:paraId="4C69A945" w14:textId="77777777" w:rsidTr="004F0ED2">
        <w:tc>
          <w:tcPr>
            <w:tcW w:w="918" w:type="dxa"/>
          </w:tcPr>
          <w:p w14:paraId="1A99D177" w14:textId="77777777" w:rsidR="00764308" w:rsidRPr="008E1466" w:rsidRDefault="00764308" w:rsidP="008E1466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1A057842" w14:textId="77777777" w:rsidR="00764308" w:rsidRPr="008E1466" w:rsidRDefault="00764308" w:rsidP="008E146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5EE32E07" w14:textId="77777777" w:rsidR="00764308" w:rsidRPr="008E1466" w:rsidRDefault="00764308" w:rsidP="008E146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>Does not include network data drop for supervisory devices</w:t>
            </w:r>
          </w:p>
        </w:tc>
      </w:tr>
    </w:tbl>
    <w:p w14:paraId="0C8F9708" w14:textId="77777777" w:rsidR="00764308" w:rsidRDefault="00764308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2B2BBE" w:rsidRPr="008E1466" w14:paraId="61C91C2C" w14:textId="77777777" w:rsidTr="00C2460C">
        <w:tc>
          <w:tcPr>
            <w:tcW w:w="918" w:type="dxa"/>
          </w:tcPr>
          <w:p w14:paraId="7BA1D503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0A75BC65" w14:textId="77777777" w:rsidR="002B2BBE" w:rsidRPr="008E1466" w:rsidRDefault="000E6019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Chilled</w:t>
            </w:r>
            <w:r w:rsidR="002D3B02">
              <w:rPr>
                <w:rFonts w:ascii="Arial" w:hAnsi="Arial" w:cs="Arial"/>
                <w:b/>
                <w:sz w:val="24"/>
                <w:szCs w:val="24"/>
              </w:rPr>
              <w:t xml:space="preserve"> Water System</w:t>
            </w:r>
          </w:p>
        </w:tc>
      </w:tr>
      <w:tr w:rsidR="002B2BBE" w:rsidRPr="008E1466" w14:paraId="32E8133B" w14:textId="77777777" w:rsidTr="00C2460C">
        <w:tc>
          <w:tcPr>
            <w:tcW w:w="918" w:type="dxa"/>
          </w:tcPr>
          <w:p w14:paraId="7B4AA7A3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7A0E0861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07646E4C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Field Controller and panel (provided by others) </w:t>
            </w:r>
          </w:p>
        </w:tc>
      </w:tr>
      <w:tr w:rsidR="002B2BBE" w:rsidRPr="008E1466" w14:paraId="6A4FD3EA" w14:textId="77777777" w:rsidTr="00C2460C">
        <w:tc>
          <w:tcPr>
            <w:tcW w:w="918" w:type="dxa"/>
          </w:tcPr>
          <w:p w14:paraId="0C368C10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23A7FC2F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7E825DA7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2B2BBE" w:rsidRPr="008E1466" w14:paraId="44B97AF6" w14:textId="77777777" w:rsidTr="00C2460C">
        <w:tc>
          <w:tcPr>
            <w:tcW w:w="918" w:type="dxa"/>
          </w:tcPr>
          <w:p w14:paraId="1381A8C7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70349BED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2D4ED7CC" w14:textId="77777777" w:rsidR="002B2BBE" w:rsidRPr="008E1466" w:rsidRDefault="002B2BBE" w:rsidP="00C2460C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</w:t>
            </w:r>
            <w:r w:rsidR="002D3B02">
              <w:rPr>
                <w:rFonts w:ascii="Arial" w:hAnsi="Arial" w:cs="Arial"/>
                <w:sz w:val="20"/>
                <w:szCs w:val="20"/>
              </w:rPr>
              <w:t>field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devices </w:t>
            </w:r>
            <w:r w:rsidR="002D3B02">
              <w:rPr>
                <w:rFonts w:ascii="Arial" w:hAnsi="Arial" w:cs="Arial"/>
                <w:sz w:val="20"/>
                <w:szCs w:val="20"/>
              </w:rPr>
              <w:t xml:space="preserve">per drawings </w:t>
            </w:r>
            <w:r w:rsidRPr="008E1466">
              <w:rPr>
                <w:rFonts w:ascii="Arial" w:hAnsi="Arial" w:cs="Arial"/>
                <w:sz w:val="20"/>
                <w:szCs w:val="20"/>
              </w:rPr>
              <w:t>(devices provided by others)</w:t>
            </w:r>
          </w:p>
        </w:tc>
      </w:tr>
    </w:tbl>
    <w:p w14:paraId="1AAEFEA5" w14:textId="77777777" w:rsidR="002B2BBE" w:rsidRDefault="002B2BBE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0E6019" w:rsidRPr="008E1466" w14:paraId="5C70A50B" w14:textId="77777777" w:rsidTr="008B2F87">
        <w:tc>
          <w:tcPr>
            <w:tcW w:w="918" w:type="dxa"/>
          </w:tcPr>
          <w:p w14:paraId="466BBA29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2DD195E8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Hot Water System</w:t>
            </w:r>
          </w:p>
        </w:tc>
      </w:tr>
      <w:tr w:rsidR="000E6019" w:rsidRPr="008E1466" w14:paraId="4E010B98" w14:textId="77777777" w:rsidTr="008B2F87">
        <w:tc>
          <w:tcPr>
            <w:tcW w:w="918" w:type="dxa"/>
          </w:tcPr>
          <w:p w14:paraId="687886F0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72DD8D43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388128A5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Field Controller and panel (provided by others) </w:t>
            </w:r>
          </w:p>
        </w:tc>
      </w:tr>
      <w:tr w:rsidR="000E6019" w:rsidRPr="008E1466" w14:paraId="46B3BD47" w14:textId="77777777" w:rsidTr="008B2F87">
        <w:tc>
          <w:tcPr>
            <w:tcW w:w="918" w:type="dxa"/>
          </w:tcPr>
          <w:p w14:paraId="1926B544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7D04AC85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375B5AB6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0E6019" w:rsidRPr="008E1466" w14:paraId="3E56F8BF" w14:textId="77777777" w:rsidTr="008B2F87">
        <w:tc>
          <w:tcPr>
            <w:tcW w:w="918" w:type="dxa"/>
          </w:tcPr>
          <w:p w14:paraId="7871195E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25E71D6A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2E604580" w14:textId="77777777" w:rsidR="000E6019" w:rsidRPr="008E1466" w:rsidRDefault="000E6019" w:rsidP="008B2F87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</w:t>
            </w:r>
            <w:r>
              <w:rPr>
                <w:rFonts w:ascii="Arial" w:hAnsi="Arial" w:cs="Arial"/>
                <w:sz w:val="20"/>
                <w:szCs w:val="20"/>
              </w:rPr>
              <w:t>field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devices </w:t>
            </w:r>
            <w:r>
              <w:rPr>
                <w:rFonts w:ascii="Arial" w:hAnsi="Arial" w:cs="Arial"/>
                <w:sz w:val="20"/>
                <w:szCs w:val="20"/>
              </w:rPr>
              <w:t xml:space="preserve">per drawings </w:t>
            </w:r>
            <w:r w:rsidRPr="008E1466">
              <w:rPr>
                <w:rFonts w:ascii="Arial" w:hAnsi="Arial" w:cs="Arial"/>
                <w:sz w:val="20"/>
                <w:szCs w:val="20"/>
              </w:rPr>
              <w:t>(devices provided by others)</w:t>
            </w:r>
          </w:p>
        </w:tc>
      </w:tr>
    </w:tbl>
    <w:p w14:paraId="29918889" w14:textId="77777777" w:rsidR="000E6019" w:rsidRDefault="000E6019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0E6019" w:rsidRPr="008E1466" w14:paraId="4BB40A36" w14:textId="77777777" w:rsidTr="008B2F87">
        <w:tc>
          <w:tcPr>
            <w:tcW w:w="918" w:type="dxa"/>
          </w:tcPr>
          <w:p w14:paraId="4F2FBEBE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75B56A18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Air Handling Unit</w:t>
            </w:r>
          </w:p>
        </w:tc>
      </w:tr>
      <w:tr w:rsidR="000E6019" w:rsidRPr="008E1466" w14:paraId="1297A216" w14:textId="77777777" w:rsidTr="008B2F87">
        <w:tc>
          <w:tcPr>
            <w:tcW w:w="918" w:type="dxa"/>
          </w:tcPr>
          <w:p w14:paraId="54F89E3F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60DBAE8D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66C444FE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Field Controller and panel (provided by others) </w:t>
            </w:r>
          </w:p>
        </w:tc>
      </w:tr>
      <w:tr w:rsidR="000E6019" w:rsidRPr="008E1466" w14:paraId="3826A5EE" w14:textId="77777777" w:rsidTr="008B2F87">
        <w:tc>
          <w:tcPr>
            <w:tcW w:w="918" w:type="dxa"/>
          </w:tcPr>
          <w:p w14:paraId="5E31E95A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3BD206D9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035D94EB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0E6019" w:rsidRPr="008E1466" w14:paraId="131E3FF3" w14:textId="77777777" w:rsidTr="008B2F87">
        <w:tc>
          <w:tcPr>
            <w:tcW w:w="918" w:type="dxa"/>
          </w:tcPr>
          <w:p w14:paraId="3DB87BE5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6975D143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67E9E5B5" w14:textId="77777777" w:rsidR="000E6019" w:rsidRPr="008E1466" w:rsidRDefault="000E6019" w:rsidP="008B2F87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</w:t>
            </w:r>
            <w:r>
              <w:rPr>
                <w:rFonts w:ascii="Arial" w:hAnsi="Arial" w:cs="Arial"/>
                <w:sz w:val="20"/>
                <w:szCs w:val="20"/>
              </w:rPr>
              <w:t>field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devices </w:t>
            </w:r>
            <w:r>
              <w:rPr>
                <w:rFonts w:ascii="Arial" w:hAnsi="Arial" w:cs="Arial"/>
                <w:sz w:val="20"/>
                <w:szCs w:val="20"/>
              </w:rPr>
              <w:t xml:space="preserve">per drawings </w:t>
            </w:r>
            <w:r w:rsidRPr="008E1466">
              <w:rPr>
                <w:rFonts w:ascii="Arial" w:hAnsi="Arial" w:cs="Arial"/>
                <w:sz w:val="20"/>
                <w:szCs w:val="20"/>
              </w:rPr>
              <w:t>(devices provided by others)</w:t>
            </w:r>
          </w:p>
        </w:tc>
      </w:tr>
    </w:tbl>
    <w:p w14:paraId="0A881609" w14:textId="77777777" w:rsidR="000E6019" w:rsidRDefault="000E6019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0E6019" w:rsidRPr="008E1466" w14:paraId="1F2800F5" w14:textId="77777777" w:rsidTr="008B2F87">
        <w:tc>
          <w:tcPr>
            <w:tcW w:w="918" w:type="dxa"/>
          </w:tcPr>
          <w:p w14:paraId="21C2190F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2E481A5C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Variable Air Volume Terminal Unit</w:t>
            </w:r>
          </w:p>
        </w:tc>
      </w:tr>
      <w:tr w:rsidR="000E6019" w:rsidRPr="008E1466" w14:paraId="3E37A266" w14:textId="77777777" w:rsidTr="008B2F87">
        <w:tc>
          <w:tcPr>
            <w:tcW w:w="918" w:type="dxa"/>
          </w:tcPr>
          <w:p w14:paraId="5CB9800F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53729D1C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6F0216F5" w14:textId="60B6E738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Field Controller (provided by others) </w:t>
            </w:r>
          </w:p>
        </w:tc>
      </w:tr>
      <w:tr w:rsidR="000E6019" w:rsidRPr="008E1466" w14:paraId="0F2A282B" w14:textId="77777777" w:rsidTr="008B2F87">
        <w:tc>
          <w:tcPr>
            <w:tcW w:w="918" w:type="dxa"/>
          </w:tcPr>
          <w:p w14:paraId="775E0462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6CDB21EE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2DB18AE4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0E6019" w:rsidRPr="008E1466" w14:paraId="2EBD80AF" w14:textId="77777777" w:rsidTr="008B2F87">
        <w:tc>
          <w:tcPr>
            <w:tcW w:w="918" w:type="dxa"/>
          </w:tcPr>
          <w:p w14:paraId="5F53BD34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2A8E6DF3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351CD8FF" w14:textId="77777777" w:rsidR="000E6019" w:rsidRPr="008E1466" w:rsidRDefault="000E6019" w:rsidP="008B2F87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</w:t>
            </w:r>
            <w:r>
              <w:rPr>
                <w:rFonts w:ascii="Arial" w:hAnsi="Arial" w:cs="Arial"/>
                <w:sz w:val="20"/>
                <w:szCs w:val="20"/>
              </w:rPr>
              <w:t>field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devices </w:t>
            </w:r>
            <w:r>
              <w:rPr>
                <w:rFonts w:ascii="Arial" w:hAnsi="Arial" w:cs="Arial"/>
                <w:sz w:val="20"/>
                <w:szCs w:val="20"/>
              </w:rPr>
              <w:t xml:space="preserve">per drawings </w:t>
            </w:r>
            <w:r w:rsidRPr="008E1466">
              <w:rPr>
                <w:rFonts w:ascii="Arial" w:hAnsi="Arial" w:cs="Arial"/>
                <w:sz w:val="20"/>
                <w:szCs w:val="20"/>
              </w:rPr>
              <w:t>(devices provided by others)</w:t>
            </w:r>
          </w:p>
        </w:tc>
      </w:tr>
    </w:tbl>
    <w:p w14:paraId="36FE8F71" w14:textId="77777777" w:rsidR="000E6019" w:rsidRDefault="000E6019" w:rsidP="00C650AA">
      <w:pPr>
        <w:pStyle w:val="ListBullet"/>
        <w:tabs>
          <w:tab w:val="left" w:pos="-4680"/>
          <w:tab w:val="left" w:pos="900"/>
        </w:tabs>
        <w:ind w:left="0" w:firstLine="0"/>
        <w:rPr>
          <w:rFonts w:ascii="Arial" w:hAnsi="Arial" w:cs="Arial"/>
          <w:b/>
          <w:smallCaps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FF6759" w:rsidRPr="008E1466" w14:paraId="15E251ED" w14:textId="77777777" w:rsidTr="00887F17">
        <w:tc>
          <w:tcPr>
            <w:tcW w:w="918" w:type="dxa"/>
          </w:tcPr>
          <w:p w14:paraId="5ED1C208" w14:textId="77777777" w:rsidR="00FF6759" w:rsidRPr="008E1466" w:rsidRDefault="00FF6759" w:rsidP="00FF6759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 w:rsidR="004162BE"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300DA0E6" w14:textId="77777777" w:rsidR="00FF6759" w:rsidRPr="008E1466" w:rsidRDefault="000E6019" w:rsidP="00887F1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DX Split System</w:t>
            </w:r>
          </w:p>
        </w:tc>
      </w:tr>
      <w:tr w:rsidR="00FF6759" w:rsidRPr="008E1466" w14:paraId="11112E2E" w14:textId="77777777" w:rsidTr="00887F17">
        <w:tc>
          <w:tcPr>
            <w:tcW w:w="918" w:type="dxa"/>
          </w:tcPr>
          <w:p w14:paraId="266DB7AF" w14:textId="77777777" w:rsidR="00FF6759" w:rsidRPr="008E1466" w:rsidRDefault="00FF6759" w:rsidP="00887F1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5A2C6C18" w14:textId="77777777" w:rsidR="00FF6759" w:rsidRPr="008E1466" w:rsidRDefault="00FF6759" w:rsidP="00887F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753BC568" w14:textId="77777777" w:rsidR="00FF6759" w:rsidRPr="008E1466" w:rsidRDefault="00FF6759" w:rsidP="00887F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Field Controller and panel (provided by others) </w:t>
            </w:r>
          </w:p>
        </w:tc>
      </w:tr>
      <w:tr w:rsidR="00FF6759" w:rsidRPr="008E1466" w14:paraId="73219A0E" w14:textId="77777777" w:rsidTr="00887F17">
        <w:tc>
          <w:tcPr>
            <w:tcW w:w="918" w:type="dxa"/>
          </w:tcPr>
          <w:p w14:paraId="5B2556E1" w14:textId="77777777" w:rsidR="00FF6759" w:rsidRPr="008E1466" w:rsidRDefault="00FF6759" w:rsidP="00887F1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4282CA1C" w14:textId="77777777" w:rsidR="00FF6759" w:rsidRPr="008E1466" w:rsidRDefault="00FF6759" w:rsidP="00887F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2E905BE1" w14:textId="77777777" w:rsidR="00FF6759" w:rsidRPr="008E1466" w:rsidRDefault="00FF6759" w:rsidP="00887F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FF6759" w:rsidRPr="008E1466" w14:paraId="10840C30" w14:textId="77777777" w:rsidTr="00887F17">
        <w:tc>
          <w:tcPr>
            <w:tcW w:w="918" w:type="dxa"/>
          </w:tcPr>
          <w:p w14:paraId="6B200AB0" w14:textId="77777777" w:rsidR="00FF6759" w:rsidRPr="008E1466" w:rsidRDefault="00FF6759" w:rsidP="00887F1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4746E8AA" w14:textId="77777777" w:rsidR="00FF6759" w:rsidRPr="008E1466" w:rsidRDefault="00FF6759" w:rsidP="00887F1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06589CCD" w14:textId="77777777" w:rsidR="00FF6759" w:rsidRPr="008E1466" w:rsidRDefault="00FF6759" w:rsidP="00887F17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</w:t>
            </w:r>
            <w:r w:rsidR="002D3B02">
              <w:rPr>
                <w:rFonts w:ascii="Arial" w:hAnsi="Arial" w:cs="Arial"/>
                <w:sz w:val="20"/>
                <w:szCs w:val="20"/>
              </w:rPr>
              <w:t>field dev</w:t>
            </w:r>
            <w:r w:rsidRPr="008E1466">
              <w:rPr>
                <w:rFonts w:ascii="Arial" w:hAnsi="Arial" w:cs="Arial"/>
                <w:sz w:val="20"/>
                <w:szCs w:val="20"/>
              </w:rPr>
              <w:t>ices</w:t>
            </w:r>
            <w:r w:rsidR="002D3B02">
              <w:rPr>
                <w:rFonts w:ascii="Arial" w:hAnsi="Arial" w:cs="Arial"/>
                <w:sz w:val="20"/>
                <w:szCs w:val="20"/>
              </w:rPr>
              <w:t xml:space="preserve"> per drawings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(devices provided by others)</w:t>
            </w:r>
          </w:p>
        </w:tc>
      </w:tr>
    </w:tbl>
    <w:p w14:paraId="34D44B41" w14:textId="77777777" w:rsidR="002B2BBE" w:rsidRDefault="002B2BBE" w:rsidP="006748FF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0E6019" w:rsidRPr="008E1466" w14:paraId="710A8C26" w14:textId="77777777" w:rsidTr="008B2F87">
        <w:tc>
          <w:tcPr>
            <w:tcW w:w="918" w:type="dxa"/>
          </w:tcPr>
          <w:p w14:paraId="4F57D0D5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76F35B82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Ductless Split System</w:t>
            </w:r>
          </w:p>
        </w:tc>
      </w:tr>
      <w:tr w:rsidR="000E6019" w:rsidRPr="008E1466" w14:paraId="09B3F84A" w14:textId="77777777" w:rsidTr="008B2F87">
        <w:tc>
          <w:tcPr>
            <w:tcW w:w="918" w:type="dxa"/>
          </w:tcPr>
          <w:p w14:paraId="3CAF8CCF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35B9B68B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309CC811" w14:textId="77777777" w:rsidR="000E6019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 Manufacturer Thermostat (provided by others)</w:t>
            </w:r>
          </w:p>
        </w:tc>
      </w:tr>
      <w:tr w:rsidR="000E6019" w:rsidRPr="008E1466" w14:paraId="1E43631B" w14:textId="77777777" w:rsidTr="008B2F87">
        <w:tc>
          <w:tcPr>
            <w:tcW w:w="918" w:type="dxa"/>
          </w:tcPr>
          <w:p w14:paraId="5848E6A1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7FC48DB8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327DC6E1" w14:textId="77777777" w:rsidR="000E6019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 EMCS space temp sensor (if required)</w:t>
            </w:r>
          </w:p>
        </w:tc>
      </w:tr>
      <w:tr w:rsidR="000E6019" w:rsidRPr="008E1466" w14:paraId="4384524F" w14:textId="77777777" w:rsidTr="008B2F87">
        <w:tc>
          <w:tcPr>
            <w:tcW w:w="918" w:type="dxa"/>
          </w:tcPr>
          <w:p w14:paraId="1A3DD395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50EACDA0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5ADF4C70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0E6019" w:rsidRPr="008E1466" w14:paraId="06B1C555" w14:textId="77777777" w:rsidTr="008B2F87">
        <w:tc>
          <w:tcPr>
            <w:tcW w:w="918" w:type="dxa"/>
          </w:tcPr>
          <w:p w14:paraId="46567093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7D298300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3C93A1C5" w14:textId="77777777" w:rsidR="000E6019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 BACnet communication bus to DSS (if required)</w:t>
            </w:r>
          </w:p>
        </w:tc>
      </w:tr>
      <w:tr w:rsidR="000E6019" w:rsidRPr="008E1466" w14:paraId="2EB6D9D3" w14:textId="77777777" w:rsidTr="008B2F87">
        <w:tc>
          <w:tcPr>
            <w:tcW w:w="918" w:type="dxa"/>
          </w:tcPr>
          <w:p w14:paraId="6CEBFB48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3413FC35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7DBF4B40" w14:textId="77777777" w:rsidR="000E6019" w:rsidRDefault="000E6019" w:rsidP="008B2F87">
            <w:pPr>
              <w:tabs>
                <w:tab w:val="left" w:pos="432"/>
              </w:tabs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>Install f</w:t>
            </w:r>
            <w:r>
              <w:rPr>
                <w:rFonts w:ascii="Arial" w:hAnsi="Arial" w:cs="Arial"/>
                <w:sz w:val="20"/>
                <w:szCs w:val="20"/>
              </w:rPr>
              <w:t>ield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devices</w:t>
            </w:r>
            <w:r>
              <w:rPr>
                <w:rFonts w:ascii="Arial" w:hAnsi="Arial" w:cs="Arial"/>
                <w:sz w:val="20"/>
                <w:szCs w:val="20"/>
              </w:rPr>
              <w:t xml:space="preserve"> per drawings </w:t>
            </w:r>
            <w:r w:rsidRPr="008E1466">
              <w:rPr>
                <w:rFonts w:ascii="Arial" w:hAnsi="Arial" w:cs="Arial"/>
                <w:sz w:val="20"/>
                <w:szCs w:val="20"/>
              </w:rPr>
              <w:t>(devices provided by others)</w:t>
            </w:r>
          </w:p>
        </w:tc>
      </w:tr>
    </w:tbl>
    <w:p w14:paraId="37CF4BFE" w14:textId="77777777" w:rsidR="000E6019" w:rsidRDefault="000E6019" w:rsidP="006748FF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2B2BBE" w:rsidRPr="008E1466" w14:paraId="66A7EB01" w14:textId="77777777" w:rsidTr="00C2460C">
        <w:tc>
          <w:tcPr>
            <w:tcW w:w="918" w:type="dxa"/>
          </w:tcPr>
          <w:p w14:paraId="26A32F09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 w:rsidR="000E6019"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5D5024FD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Exhaust Fan Interlock</w:t>
            </w:r>
          </w:p>
        </w:tc>
      </w:tr>
      <w:tr w:rsidR="002B2BBE" w:rsidRPr="008E1466" w14:paraId="76A1E847" w14:textId="77777777" w:rsidTr="00C2460C">
        <w:tc>
          <w:tcPr>
            <w:tcW w:w="918" w:type="dxa"/>
          </w:tcPr>
          <w:p w14:paraId="52EF712F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46D60086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1ADEF677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2B2BBE" w:rsidRPr="008E1466" w14:paraId="40EC901B" w14:textId="77777777" w:rsidTr="00C2460C">
        <w:tc>
          <w:tcPr>
            <w:tcW w:w="918" w:type="dxa"/>
          </w:tcPr>
          <w:p w14:paraId="3C58DCB6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381801C4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0C089944" w14:textId="77777777" w:rsidR="002B2BBE" w:rsidRPr="008E1466" w:rsidRDefault="002B2BBE" w:rsidP="00C2460C">
            <w:pPr>
              <w:jc w:val="bot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 xml:space="preserve">Install </w:t>
            </w:r>
            <w:r w:rsidR="002D3B02">
              <w:rPr>
                <w:rFonts w:ascii="Arial" w:hAnsi="Arial" w:cs="Arial"/>
                <w:sz w:val="20"/>
                <w:szCs w:val="20"/>
              </w:rPr>
              <w:t>field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devices</w:t>
            </w:r>
            <w:r w:rsidR="002D3B02">
              <w:rPr>
                <w:rFonts w:ascii="Arial" w:hAnsi="Arial" w:cs="Arial"/>
                <w:sz w:val="20"/>
                <w:szCs w:val="20"/>
              </w:rPr>
              <w:t xml:space="preserve"> per drawings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(devices provided by others)</w:t>
            </w:r>
          </w:p>
        </w:tc>
      </w:tr>
      <w:tr w:rsidR="002B2BBE" w:rsidRPr="008E1466" w14:paraId="36C5E5F6" w14:textId="77777777" w:rsidTr="00C2460C">
        <w:tc>
          <w:tcPr>
            <w:tcW w:w="918" w:type="dxa"/>
          </w:tcPr>
          <w:p w14:paraId="4E6143CF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04733A8A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5399678B" w14:textId="77777777" w:rsidR="002B2BBE" w:rsidRPr="00F15582" w:rsidRDefault="002B2BBE" w:rsidP="009E3427">
            <w:pPr>
              <w:numPr>
                <w:ilvl w:val="0"/>
                <w:numId w:val="3"/>
              </w:numPr>
              <w:tabs>
                <w:tab w:val="left" w:pos="432"/>
              </w:tabs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Start/Stop Relay</w:t>
            </w:r>
          </w:p>
          <w:p w14:paraId="3F262E2A" w14:textId="77777777" w:rsidR="002B2BBE" w:rsidRPr="00F15582" w:rsidRDefault="002B2BBE" w:rsidP="009E3427">
            <w:pPr>
              <w:numPr>
                <w:ilvl w:val="0"/>
                <w:numId w:val="3"/>
              </w:numPr>
              <w:tabs>
                <w:tab w:val="left" w:pos="432"/>
              </w:tabs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Fan Status switch</w:t>
            </w:r>
          </w:p>
        </w:tc>
      </w:tr>
    </w:tbl>
    <w:p w14:paraId="6113ED00" w14:textId="77777777" w:rsidR="002B2BBE" w:rsidRDefault="002B2BBE" w:rsidP="006748FF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2B2BBE" w:rsidRPr="008E1466" w14:paraId="7BBD399C" w14:textId="77777777" w:rsidTr="00C2460C">
        <w:tc>
          <w:tcPr>
            <w:tcW w:w="918" w:type="dxa"/>
          </w:tcPr>
          <w:p w14:paraId="547802A6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 w:rsidR="002D3B02"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1B0A787E" w14:textId="77777777" w:rsidR="002B2BBE" w:rsidRPr="008E1466" w:rsidRDefault="002D3B02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E-Stop Panel</w:t>
            </w:r>
          </w:p>
        </w:tc>
      </w:tr>
      <w:tr w:rsidR="002B2BBE" w:rsidRPr="008E1466" w14:paraId="3EEC39B9" w14:textId="77777777" w:rsidTr="00C2460C">
        <w:tc>
          <w:tcPr>
            <w:tcW w:w="918" w:type="dxa"/>
          </w:tcPr>
          <w:p w14:paraId="25580C96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3DE79429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782BAF2D" w14:textId="77777777" w:rsidR="002B2BBE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Install </w:t>
            </w:r>
            <w:r w:rsidR="000E6019">
              <w:rPr>
                <w:rFonts w:ascii="Arial" w:hAnsi="Arial" w:cs="Arial"/>
                <w:sz w:val="20"/>
                <w:szCs w:val="20"/>
              </w:rPr>
              <w:t>E-Stop button</w:t>
            </w:r>
            <w:r>
              <w:rPr>
                <w:rFonts w:ascii="Arial" w:hAnsi="Arial" w:cs="Arial"/>
                <w:sz w:val="20"/>
                <w:szCs w:val="20"/>
              </w:rPr>
              <w:t xml:space="preserve"> (provided by others)</w:t>
            </w:r>
          </w:p>
        </w:tc>
      </w:tr>
      <w:tr w:rsidR="002B2BBE" w:rsidRPr="008E1466" w14:paraId="0BB366AD" w14:textId="77777777" w:rsidTr="00C2460C">
        <w:tc>
          <w:tcPr>
            <w:tcW w:w="918" w:type="dxa"/>
          </w:tcPr>
          <w:p w14:paraId="076F4919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53540438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5932C4C4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2B2BBE" w:rsidRPr="008E1466" w14:paraId="5A283F63" w14:textId="77777777" w:rsidTr="00C2460C">
        <w:tc>
          <w:tcPr>
            <w:tcW w:w="918" w:type="dxa"/>
          </w:tcPr>
          <w:p w14:paraId="7C76BBA8" w14:textId="77777777" w:rsidR="002B2BBE" w:rsidRPr="008E1466" w:rsidRDefault="002B2BBE" w:rsidP="00C2460C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720A20CD" w14:textId="77777777" w:rsidR="002B2BBE" w:rsidRPr="008E1466" w:rsidRDefault="002B2BBE" w:rsidP="00C2460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09995395" w14:textId="77777777" w:rsidR="002B2BBE" w:rsidRDefault="002B2BBE" w:rsidP="00C2460C">
            <w:pPr>
              <w:tabs>
                <w:tab w:val="left" w:pos="432"/>
              </w:tabs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>Install f</w:t>
            </w:r>
            <w:r w:rsidR="002D3B02">
              <w:rPr>
                <w:rFonts w:ascii="Arial" w:hAnsi="Arial" w:cs="Arial"/>
                <w:sz w:val="20"/>
                <w:szCs w:val="20"/>
              </w:rPr>
              <w:t>ield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devices</w:t>
            </w:r>
            <w:r w:rsidR="002D3B02">
              <w:rPr>
                <w:rFonts w:ascii="Arial" w:hAnsi="Arial" w:cs="Arial"/>
                <w:sz w:val="20"/>
                <w:szCs w:val="20"/>
              </w:rPr>
              <w:t xml:space="preserve"> per drawings </w:t>
            </w:r>
            <w:r w:rsidRPr="008E1466">
              <w:rPr>
                <w:rFonts w:ascii="Arial" w:hAnsi="Arial" w:cs="Arial"/>
                <w:sz w:val="20"/>
                <w:szCs w:val="20"/>
              </w:rPr>
              <w:t>(devices provided by others)</w:t>
            </w:r>
          </w:p>
        </w:tc>
      </w:tr>
    </w:tbl>
    <w:p w14:paraId="5514A503" w14:textId="77777777" w:rsidR="000E6019" w:rsidRDefault="000E6019" w:rsidP="006748FF">
      <w:pPr>
        <w:tabs>
          <w:tab w:val="left" w:pos="1229"/>
        </w:tabs>
        <w:spacing w:before="71"/>
        <w:rPr>
          <w:rFonts w:ascii="Arial" w:eastAsia="Calibri" w:hAnsi="Arial" w:cs="Arial"/>
          <w:b/>
          <w:szCs w:val="20"/>
          <w:u w:val="singl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270"/>
        <w:gridCol w:w="9108"/>
      </w:tblGrid>
      <w:tr w:rsidR="000E6019" w:rsidRPr="008E1466" w14:paraId="5B7F2AE5" w14:textId="77777777" w:rsidTr="008B2F87">
        <w:tc>
          <w:tcPr>
            <w:tcW w:w="918" w:type="dxa"/>
          </w:tcPr>
          <w:p w14:paraId="140B3B16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jc w:val="center"/>
              <w:rPr>
                <w:rFonts w:ascii="Arial" w:hAnsi="Arial" w:cs="Arial"/>
                <w:b/>
                <w:smallCaps/>
                <w:sz w:val="28"/>
                <w:szCs w:val="28"/>
              </w:rPr>
            </w:pP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>1</w:t>
            </w:r>
            <w:r w:rsidRPr="008E1466">
              <w:rPr>
                <w:rFonts w:ascii="Arial" w:hAnsi="Arial" w:cs="Arial"/>
                <w:b/>
                <w:smallCaps/>
                <w:sz w:val="28"/>
                <w:szCs w:val="28"/>
              </w:rPr>
              <w:t>)</w:t>
            </w:r>
          </w:p>
        </w:tc>
        <w:tc>
          <w:tcPr>
            <w:tcW w:w="9378" w:type="dxa"/>
            <w:gridSpan w:val="2"/>
          </w:tcPr>
          <w:p w14:paraId="0DE66A0D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Electrical Metering Package</w:t>
            </w:r>
          </w:p>
        </w:tc>
      </w:tr>
      <w:tr w:rsidR="000E6019" w:rsidRPr="008E1466" w14:paraId="52CEEE9E" w14:textId="77777777" w:rsidTr="008B2F87">
        <w:tc>
          <w:tcPr>
            <w:tcW w:w="918" w:type="dxa"/>
          </w:tcPr>
          <w:p w14:paraId="389D798B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0C4CA7FC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73D523E5" w14:textId="77777777" w:rsidR="000E6019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 Field Controller (mount and address) (provided by others)</w:t>
            </w:r>
          </w:p>
        </w:tc>
      </w:tr>
      <w:tr w:rsidR="000E6019" w:rsidRPr="008E1466" w14:paraId="5A05B56C" w14:textId="77777777" w:rsidTr="008B2F87">
        <w:tc>
          <w:tcPr>
            <w:tcW w:w="918" w:type="dxa"/>
          </w:tcPr>
          <w:p w14:paraId="67A508ED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41544AA8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59C0F1B6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Provide and install all raceways and wiring required for installation</w:t>
            </w:r>
          </w:p>
        </w:tc>
      </w:tr>
      <w:tr w:rsidR="000E6019" w:rsidRPr="008E1466" w14:paraId="65AC2669" w14:textId="77777777" w:rsidTr="008B2F87">
        <w:tc>
          <w:tcPr>
            <w:tcW w:w="918" w:type="dxa"/>
          </w:tcPr>
          <w:p w14:paraId="280DD610" w14:textId="77777777" w:rsidR="000E6019" w:rsidRPr="008E1466" w:rsidRDefault="000E6019" w:rsidP="008B2F87">
            <w:pPr>
              <w:pStyle w:val="ListBullet"/>
              <w:tabs>
                <w:tab w:val="left" w:pos="-4680"/>
                <w:tab w:val="left" w:pos="900"/>
              </w:tabs>
              <w:ind w:left="0" w:firstLine="0"/>
              <w:rPr>
                <w:rFonts w:ascii="Arial" w:hAnsi="Arial" w:cs="Arial"/>
                <w:b/>
                <w:smallCaps/>
                <w:szCs w:val="28"/>
              </w:rPr>
            </w:pPr>
          </w:p>
        </w:tc>
        <w:tc>
          <w:tcPr>
            <w:tcW w:w="270" w:type="dxa"/>
          </w:tcPr>
          <w:p w14:paraId="35D9F7E2" w14:textId="77777777" w:rsidR="000E6019" w:rsidRPr="008E1466" w:rsidRDefault="000E6019" w:rsidP="008B2F8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08" w:type="dxa"/>
          </w:tcPr>
          <w:p w14:paraId="06076B4D" w14:textId="77777777" w:rsidR="000E6019" w:rsidRDefault="000E6019" w:rsidP="008B2F87">
            <w:pPr>
              <w:tabs>
                <w:tab w:val="left" w:pos="432"/>
              </w:tabs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E1466">
              <w:rPr>
                <w:rFonts w:ascii="Arial" w:hAnsi="Arial" w:cs="Arial"/>
                <w:sz w:val="20"/>
                <w:szCs w:val="20"/>
              </w:rPr>
              <w:t>Install f</w:t>
            </w:r>
            <w:r>
              <w:rPr>
                <w:rFonts w:ascii="Arial" w:hAnsi="Arial" w:cs="Arial"/>
                <w:sz w:val="20"/>
                <w:szCs w:val="20"/>
              </w:rPr>
              <w:t>ield</w:t>
            </w:r>
            <w:r w:rsidRPr="008E1466">
              <w:rPr>
                <w:rFonts w:ascii="Arial" w:hAnsi="Arial" w:cs="Arial"/>
                <w:sz w:val="20"/>
                <w:szCs w:val="20"/>
              </w:rPr>
              <w:t xml:space="preserve"> devices</w:t>
            </w:r>
            <w:r>
              <w:rPr>
                <w:rFonts w:ascii="Arial" w:hAnsi="Arial" w:cs="Arial"/>
                <w:sz w:val="20"/>
                <w:szCs w:val="20"/>
              </w:rPr>
              <w:t xml:space="preserve"> per drawings </w:t>
            </w:r>
            <w:r w:rsidRPr="008E1466">
              <w:rPr>
                <w:rFonts w:ascii="Arial" w:hAnsi="Arial" w:cs="Arial"/>
                <w:sz w:val="20"/>
                <w:szCs w:val="20"/>
              </w:rPr>
              <w:t>(devices provided by others)</w:t>
            </w:r>
          </w:p>
        </w:tc>
      </w:tr>
    </w:tbl>
    <w:p w14:paraId="184A8840" w14:textId="77777777" w:rsidR="007474A7" w:rsidRPr="009F7484" w:rsidRDefault="00DC0E03" w:rsidP="00C22679">
      <w:pPr>
        <w:tabs>
          <w:tab w:val="left" w:pos="1229"/>
        </w:tabs>
        <w:rPr>
          <w:rFonts w:ascii="Arial" w:eastAsia="Calibri" w:hAnsi="Arial" w:cs="Arial"/>
          <w:b/>
          <w:szCs w:val="20"/>
          <w:u w:val="single"/>
        </w:rPr>
      </w:pPr>
      <w:r>
        <w:rPr>
          <w:rFonts w:ascii="Arial" w:eastAsia="Calibri" w:hAnsi="Arial" w:cs="Arial"/>
          <w:b/>
          <w:szCs w:val="20"/>
          <w:u w:val="single"/>
        </w:rPr>
        <w:br w:type="page"/>
      </w:r>
      <w:r w:rsidR="007474A7" w:rsidRPr="009F7484">
        <w:rPr>
          <w:rFonts w:ascii="Arial" w:eastAsia="Calibri" w:hAnsi="Arial" w:cs="Arial"/>
          <w:b/>
          <w:szCs w:val="20"/>
          <w:u w:val="single"/>
        </w:rPr>
        <w:lastRenderedPageBreak/>
        <w:t xml:space="preserve">WARRANTY </w:t>
      </w:r>
    </w:p>
    <w:p w14:paraId="7E59CD9F" w14:textId="77777777" w:rsidR="007474A7" w:rsidRPr="00882597" w:rsidRDefault="007474A7" w:rsidP="009E3427">
      <w:pPr>
        <w:pStyle w:val="ListParagraph"/>
        <w:widowControl w:val="0"/>
        <w:numPr>
          <w:ilvl w:val="0"/>
          <w:numId w:val="1"/>
        </w:numPr>
        <w:contextualSpacing w:val="0"/>
        <w:rPr>
          <w:rFonts w:ascii="Calibri" w:eastAsia="Calibri" w:hAnsi="Calibri" w:cs="Calibri"/>
          <w:sz w:val="20"/>
          <w:szCs w:val="20"/>
        </w:rPr>
      </w:pPr>
      <w:r w:rsidRPr="009A45B6">
        <w:rPr>
          <w:rFonts w:ascii="Arial" w:hAnsi="Arial" w:cs="Arial"/>
          <w:sz w:val="20"/>
        </w:rPr>
        <w:t xml:space="preserve">Includes </w:t>
      </w:r>
      <w:r w:rsidR="001D7D56">
        <w:rPr>
          <w:rFonts w:ascii="Arial" w:hAnsi="Arial" w:cs="Arial"/>
          <w:sz w:val="20"/>
        </w:rPr>
        <w:t>warranty for (</w:t>
      </w:r>
      <w:r w:rsidR="001F62EB">
        <w:rPr>
          <w:rFonts w:ascii="Arial" w:hAnsi="Arial" w:cs="Arial"/>
          <w:sz w:val="20"/>
        </w:rPr>
        <w:t>1</w:t>
      </w:r>
      <w:r>
        <w:rPr>
          <w:rFonts w:ascii="Arial" w:hAnsi="Arial" w:cs="Arial"/>
          <w:sz w:val="20"/>
        </w:rPr>
        <w:t xml:space="preserve">) year from date of owner’s acceptance of </w:t>
      </w:r>
      <w:r w:rsidR="005D2EFF">
        <w:rPr>
          <w:rFonts w:ascii="Arial" w:hAnsi="Arial" w:cs="Arial"/>
          <w:sz w:val="20"/>
        </w:rPr>
        <w:t xml:space="preserve">a </w:t>
      </w:r>
      <w:r>
        <w:rPr>
          <w:rFonts w:ascii="Arial" w:hAnsi="Arial" w:cs="Arial"/>
          <w:sz w:val="20"/>
        </w:rPr>
        <w:t>certificate of substantial completion.</w:t>
      </w:r>
    </w:p>
    <w:p w14:paraId="56324CD0" w14:textId="77777777" w:rsidR="00775AE4" w:rsidRPr="00C22679" w:rsidRDefault="00775AE4" w:rsidP="00C22679">
      <w:pPr>
        <w:tabs>
          <w:tab w:val="left" w:pos="1229"/>
        </w:tabs>
        <w:rPr>
          <w:rFonts w:ascii="Arial" w:eastAsia="Calibri" w:hAnsi="Arial" w:cs="Arial"/>
          <w:b/>
          <w:sz w:val="12"/>
          <w:szCs w:val="8"/>
          <w:u w:val="single"/>
        </w:rPr>
      </w:pPr>
    </w:p>
    <w:p w14:paraId="62B9B1BC" w14:textId="77777777" w:rsidR="007474A7" w:rsidRPr="00882597" w:rsidRDefault="007474A7" w:rsidP="00C22679">
      <w:pPr>
        <w:tabs>
          <w:tab w:val="left" w:pos="1229"/>
        </w:tabs>
        <w:rPr>
          <w:rFonts w:ascii="Arial" w:eastAsia="Calibri" w:hAnsi="Arial" w:cs="Arial"/>
          <w:b/>
          <w:szCs w:val="20"/>
          <w:u w:val="single"/>
        </w:rPr>
      </w:pPr>
      <w:r w:rsidRPr="00882597">
        <w:rPr>
          <w:rFonts w:ascii="Arial" w:eastAsia="Calibri" w:hAnsi="Arial" w:cs="Arial"/>
          <w:b/>
          <w:szCs w:val="20"/>
          <w:u w:val="single"/>
        </w:rPr>
        <w:t xml:space="preserve">CLARIFICATIONS: </w:t>
      </w:r>
    </w:p>
    <w:p w14:paraId="0D4AA1D1" w14:textId="7EB3B7F9" w:rsidR="00904903" w:rsidRPr="00157C0A" w:rsidRDefault="00904903" w:rsidP="009E3427">
      <w:pPr>
        <w:numPr>
          <w:ilvl w:val="0"/>
          <w:numId w:val="7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This proposal shall be incorporated into any final contract terms and conditions.</w:t>
      </w:r>
    </w:p>
    <w:p w14:paraId="032E967D" w14:textId="622B1846" w:rsidR="00904903" w:rsidRPr="00157C0A" w:rsidRDefault="00904903" w:rsidP="009E3427">
      <w:pPr>
        <w:numPr>
          <w:ilvl w:val="0"/>
          <w:numId w:val="7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Pricing is based on normal working hours (Monday through Friday). No overtime labor is included in the pricing above.</w:t>
      </w:r>
    </w:p>
    <w:p w14:paraId="2D4FD86F" w14:textId="77777777" w:rsidR="00904903" w:rsidRPr="00157C0A" w:rsidRDefault="00904903" w:rsidP="00D102C5">
      <w:pPr>
        <w:numPr>
          <w:ilvl w:val="1"/>
          <w:numId w:val="7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If an accurate construction schedule is provided at contract execution, The Controls Company (TCC) will absorb any required overtime to meet contractual milestones.</w:t>
      </w:r>
    </w:p>
    <w:p w14:paraId="6B2ED571" w14:textId="77777777" w:rsidR="00904903" w:rsidRPr="00157C0A" w:rsidRDefault="00904903" w:rsidP="00D102C5">
      <w:pPr>
        <w:numPr>
          <w:ilvl w:val="1"/>
          <w:numId w:val="7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If no accurate schedule is provided, overtime will be billed at 1.5× the burdened labor rate and shall be executed only with an approved change order.</w:t>
      </w:r>
    </w:p>
    <w:p w14:paraId="7EBF4CF4" w14:textId="1D812C86" w:rsidR="00904903" w:rsidRPr="00157C0A" w:rsidRDefault="00904903" w:rsidP="009E3427">
      <w:pPr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All concealed but accessible wiring shall be installed using plenum-rated cable, following proper installation techniques in a neat and workmanlike manner.</w:t>
      </w:r>
    </w:p>
    <w:p w14:paraId="0BF8250E" w14:textId="7F95CBA5" w:rsidR="00904903" w:rsidRPr="00157C0A" w:rsidRDefault="00904903" w:rsidP="009E3427">
      <w:pPr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All exposed or inaccessible wiring shall be installed in EMT conduit.</w:t>
      </w:r>
    </w:p>
    <w:p w14:paraId="49B239AA" w14:textId="30B27746" w:rsidR="00904903" w:rsidRPr="00157C0A" w:rsidRDefault="00904903" w:rsidP="009E3427">
      <w:pPr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Communication wiring between units may be installed using metallic-armored cable (MC) where permitted by the project specifications.</w:t>
      </w:r>
    </w:p>
    <w:p w14:paraId="555B15B5" w14:textId="4996757F" w:rsidR="00904903" w:rsidRPr="00157C0A" w:rsidRDefault="00904903" w:rsidP="009E3427">
      <w:pPr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The Controls Company reserves the right to withdraw or revise this proposal in the event of a substantial change in scope.</w:t>
      </w:r>
    </w:p>
    <w:p w14:paraId="042D8F21" w14:textId="77777777" w:rsidR="00157C0A" w:rsidRPr="00157C0A" w:rsidRDefault="00904903" w:rsidP="00157C0A">
      <w:pPr>
        <w:numPr>
          <w:ilvl w:val="0"/>
          <w:numId w:val="6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Any devices provided by others (e.g., sensors, actuators) must be delivered to the site and ready for installation.</w:t>
      </w:r>
    </w:p>
    <w:p w14:paraId="58F0A4DE" w14:textId="44FB9FC8" w:rsidR="00904903" w:rsidRPr="00157C0A" w:rsidRDefault="00904903" w:rsidP="00157C0A">
      <w:pPr>
        <w:numPr>
          <w:ilvl w:val="1"/>
          <w:numId w:val="6"/>
        </w:numPr>
        <w:rPr>
          <w:rFonts w:ascii="Arial" w:hAnsi="Arial" w:cs="Arial"/>
          <w:color w:val="000000"/>
          <w:sz w:val="20"/>
          <w:szCs w:val="20"/>
        </w:rPr>
      </w:pPr>
      <w:r w:rsidRPr="00157C0A">
        <w:rPr>
          <w:rFonts w:ascii="Arial" w:hAnsi="Arial" w:cs="Arial"/>
          <w:color w:val="000000"/>
          <w:sz w:val="20"/>
          <w:szCs w:val="20"/>
        </w:rPr>
        <w:t>TCC is not responsible for delays caused by missing, incompatible, or non-functional equipment, and reserves the right to issue a change order for additional labor or material required.</w:t>
      </w:r>
    </w:p>
    <w:p w14:paraId="17D4FF0B" w14:textId="77777777" w:rsidR="00775AE4" w:rsidRPr="00C22679" w:rsidRDefault="00775AE4" w:rsidP="00C22679">
      <w:pPr>
        <w:tabs>
          <w:tab w:val="left" w:pos="1229"/>
        </w:tabs>
        <w:rPr>
          <w:rFonts w:ascii="Arial" w:eastAsia="Calibri" w:hAnsi="Arial" w:cs="Arial"/>
          <w:b/>
          <w:sz w:val="12"/>
          <w:szCs w:val="8"/>
          <w:u w:val="single"/>
        </w:rPr>
      </w:pPr>
    </w:p>
    <w:p w14:paraId="6148FCD8" w14:textId="77777777" w:rsidR="007474A7" w:rsidRPr="00C00808" w:rsidRDefault="007474A7" w:rsidP="00C22679">
      <w:pPr>
        <w:tabs>
          <w:tab w:val="left" w:pos="1229"/>
        </w:tabs>
        <w:rPr>
          <w:rFonts w:ascii="Arial" w:eastAsia="Calibri" w:hAnsi="Arial" w:cs="Arial"/>
          <w:b/>
          <w:szCs w:val="20"/>
          <w:u w:val="single"/>
        </w:rPr>
      </w:pPr>
      <w:r w:rsidRPr="00C00808">
        <w:rPr>
          <w:rFonts w:ascii="Arial" w:eastAsia="Calibri" w:hAnsi="Arial" w:cs="Arial"/>
          <w:b/>
          <w:szCs w:val="20"/>
          <w:u w:val="single"/>
        </w:rPr>
        <w:t>EXCLUSIONS:</w:t>
      </w:r>
    </w:p>
    <w:p w14:paraId="4818DEFB" w14:textId="77777777" w:rsidR="007474A7" w:rsidRPr="00C00808" w:rsidRDefault="007474A7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 w:rsidRPr="00C00808">
        <w:rPr>
          <w:rFonts w:ascii="Arial" w:hAnsi="Arial" w:cs="Arial"/>
          <w:color w:val="000000"/>
          <w:sz w:val="20"/>
          <w:szCs w:val="20"/>
        </w:rPr>
        <w:t>F</w:t>
      </w:r>
      <w:r w:rsidR="000F0CE1" w:rsidRPr="00C00808">
        <w:rPr>
          <w:rFonts w:ascii="Arial" w:hAnsi="Arial" w:cs="Arial"/>
          <w:color w:val="000000"/>
          <w:sz w:val="20"/>
          <w:szCs w:val="20"/>
        </w:rPr>
        <w:t>urnishing of any control damper</w:t>
      </w:r>
      <w:r w:rsidR="00F35330" w:rsidRPr="00C00808">
        <w:rPr>
          <w:rFonts w:ascii="Arial" w:hAnsi="Arial" w:cs="Arial"/>
          <w:color w:val="000000"/>
          <w:sz w:val="20"/>
          <w:szCs w:val="20"/>
        </w:rPr>
        <w:t xml:space="preserve"> unless noted in </w:t>
      </w:r>
      <w:r w:rsidR="00334F82">
        <w:rPr>
          <w:rFonts w:ascii="Arial" w:hAnsi="Arial" w:cs="Arial"/>
          <w:color w:val="000000"/>
          <w:sz w:val="20"/>
          <w:szCs w:val="20"/>
        </w:rPr>
        <w:t xml:space="preserve">the </w:t>
      </w:r>
      <w:r w:rsidR="00F35330" w:rsidRPr="00C00808">
        <w:rPr>
          <w:rFonts w:ascii="Arial" w:hAnsi="Arial" w:cs="Arial"/>
          <w:color w:val="000000"/>
          <w:sz w:val="20"/>
          <w:szCs w:val="20"/>
        </w:rPr>
        <w:t>scope above.</w:t>
      </w:r>
    </w:p>
    <w:p w14:paraId="7D2F2E54" w14:textId="77777777" w:rsidR="007474A7" w:rsidRPr="00C00808" w:rsidRDefault="00220385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 w:rsidRPr="00C00808">
        <w:rPr>
          <w:rFonts w:ascii="Arial" w:hAnsi="Arial" w:cs="Arial"/>
          <w:color w:val="000000"/>
          <w:sz w:val="20"/>
          <w:szCs w:val="20"/>
        </w:rPr>
        <w:t xml:space="preserve">Furnishing of </w:t>
      </w:r>
      <w:r>
        <w:rPr>
          <w:rFonts w:ascii="Arial" w:hAnsi="Arial" w:cs="Arial"/>
          <w:color w:val="000000"/>
          <w:sz w:val="20"/>
          <w:szCs w:val="20"/>
        </w:rPr>
        <w:t>a</w:t>
      </w:r>
      <w:r w:rsidR="007474A7" w:rsidRPr="00C00808">
        <w:rPr>
          <w:rFonts w:ascii="Arial" w:hAnsi="Arial" w:cs="Arial"/>
          <w:color w:val="000000"/>
          <w:sz w:val="20"/>
          <w:szCs w:val="20"/>
        </w:rPr>
        <w:t>ny electric meter, water meter and gas meter.</w:t>
      </w:r>
    </w:p>
    <w:p w14:paraId="161142FB" w14:textId="77777777" w:rsidR="00F35330" w:rsidRPr="00EB1D1A" w:rsidRDefault="00220385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 w:rsidRPr="00C00808">
        <w:rPr>
          <w:rFonts w:ascii="Arial" w:hAnsi="Arial" w:cs="Arial"/>
          <w:color w:val="000000"/>
          <w:sz w:val="20"/>
          <w:szCs w:val="20"/>
        </w:rPr>
        <w:t>Furnishing</w:t>
      </w:r>
      <w:r>
        <w:rPr>
          <w:rFonts w:ascii="Arial" w:hAnsi="Arial" w:cs="Arial"/>
          <w:color w:val="000000"/>
          <w:sz w:val="20"/>
          <w:szCs w:val="20"/>
        </w:rPr>
        <w:t>,</w:t>
      </w:r>
      <w:r w:rsidRPr="00C0080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i</w:t>
      </w:r>
      <w:r w:rsidR="00F35330" w:rsidRPr="00EB1D1A">
        <w:rPr>
          <w:rFonts w:ascii="Arial" w:hAnsi="Arial" w:cs="Arial"/>
          <w:color w:val="000000"/>
          <w:sz w:val="20"/>
          <w:szCs w:val="20"/>
        </w:rPr>
        <w:t>nstallation</w:t>
      </w:r>
      <w:r w:rsidR="00B40806" w:rsidRPr="00EB1D1A">
        <w:rPr>
          <w:rFonts w:ascii="Arial" w:hAnsi="Arial" w:cs="Arial"/>
          <w:color w:val="000000"/>
          <w:sz w:val="20"/>
          <w:szCs w:val="20"/>
        </w:rPr>
        <w:t>,</w:t>
      </w:r>
      <w:r w:rsidR="00F35330" w:rsidRPr="00EB1D1A">
        <w:rPr>
          <w:rFonts w:ascii="Arial" w:hAnsi="Arial" w:cs="Arial"/>
          <w:color w:val="000000"/>
          <w:sz w:val="20"/>
          <w:szCs w:val="20"/>
        </w:rPr>
        <w:t xml:space="preserve"> and wiring of VFDs</w:t>
      </w:r>
      <w:r>
        <w:rPr>
          <w:rFonts w:ascii="Arial" w:hAnsi="Arial" w:cs="Arial"/>
          <w:color w:val="000000"/>
          <w:sz w:val="20"/>
          <w:szCs w:val="20"/>
        </w:rPr>
        <w:t>, except control signal and communication</w:t>
      </w:r>
      <w:r w:rsidR="00F35330" w:rsidRPr="00EB1D1A">
        <w:rPr>
          <w:rFonts w:ascii="Arial" w:hAnsi="Arial" w:cs="Arial"/>
          <w:color w:val="000000"/>
          <w:sz w:val="20"/>
          <w:szCs w:val="20"/>
        </w:rPr>
        <w:t>.</w:t>
      </w:r>
    </w:p>
    <w:p w14:paraId="2F435167" w14:textId="77777777" w:rsidR="007474A7" w:rsidRPr="00220385" w:rsidRDefault="007474A7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 w:rsidRPr="00C00808">
        <w:rPr>
          <w:rFonts w:ascii="Arial" w:hAnsi="Arial" w:cs="Arial"/>
          <w:color w:val="000000"/>
          <w:sz w:val="20"/>
          <w:szCs w:val="20"/>
        </w:rPr>
        <w:t>Furnishing</w:t>
      </w:r>
      <w:r w:rsidR="00A83FB7" w:rsidRPr="00C00808">
        <w:rPr>
          <w:rFonts w:ascii="Arial" w:hAnsi="Arial" w:cs="Arial"/>
          <w:color w:val="000000"/>
          <w:sz w:val="20"/>
          <w:szCs w:val="20"/>
        </w:rPr>
        <w:t>, installation and</w:t>
      </w:r>
      <w:r w:rsidRPr="00C00808">
        <w:rPr>
          <w:rFonts w:ascii="Arial" w:hAnsi="Arial" w:cs="Arial"/>
          <w:color w:val="000000"/>
          <w:sz w:val="20"/>
          <w:szCs w:val="20"/>
        </w:rPr>
        <w:t xml:space="preserve"> wiring of smoke detectors, smoke dampers, combination fire/smoke dampers</w:t>
      </w:r>
      <w:r w:rsidR="00B40806">
        <w:rPr>
          <w:rFonts w:ascii="Arial" w:hAnsi="Arial" w:cs="Arial"/>
          <w:color w:val="000000"/>
          <w:sz w:val="20"/>
          <w:szCs w:val="20"/>
        </w:rPr>
        <w:t>,</w:t>
      </w:r>
      <w:r w:rsidRPr="00C00808">
        <w:rPr>
          <w:rFonts w:ascii="Arial" w:hAnsi="Arial" w:cs="Arial"/>
          <w:color w:val="000000"/>
          <w:sz w:val="20"/>
          <w:szCs w:val="20"/>
        </w:rPr>
        <w:t xml:space="preserve"> and fire dampers and associated actuators and wiring unless noted in </w:t>
      </w:r>
      <w:r w:rsidR="00B40806">
        <w:rPr>
          <w:rFonts w:ascii="Arial" w:hAnsi="Arial" w:cs="Arial"/>
          <w:color w:val="000000"/>
          <w:sz w:val="20"/>
          <w:szCs w:val="20"/>
        </w:rPr>
        <w:t xml:space="preserve">the </w:t>
      </w:r>
      <w:r w:rsidRPr="00C00808">
        <w:rPr>
          <w:rFonts w:ascii="Arial" w:hAnsi="Arial" w:cs="Arial"/>
          <w:color w:val="000000"/>
          <w:sz w:val="20"/>
          <w:szCs w:val="20"/>
        </w:rPr>
        <w:t>scope above.</w:t>
      </w:r>
    </w:p>
    <w:p w14:paraId="4496BB6D" w14:textId="77777777" w:rsidR="00F35330" w:rsidRPr="00C00808" w:rsidRDefault="00F35330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 w:rsidRPr="00C00808">
        <w:rPr>
          <w:rFonts w:ascii="Arial" w:hAnsi="Arial" w:cs="Arial"/>
          <w:color w:val="000000"/>
          <w:sz w:val="20"/>
          <w:szCs w:val="20"/>
        </w:rPr>
        <w:t>I</w:t>
      </w:r>
      <w:r w:rsidR="00E84AA6" w:rsidRPr="00C00808">
        <w:rPr>
          <w:rFonts w:ascii="Arial" w:hAnsi="Arial" w:cs="Arial"/>
          <w:color w:val="000000"/>
          <w:sz w:val="20"/>
          <w:szCs w:val="20"/>
        </w:rPr>
        <w:t>nstall</w:t>
      </w:r>
      <w:r w:rsidR="007474A7" w:rsidRPr="00C00808">
        <w:rPr>
          <w:rFonts w:ascii="Arial" w:hAnsi="Arial" w:cs="Arial"/>
          <w:color w:val="000000"/>
          <w:sz w:val="20"/>
          <w:szCs w:val="20"/>
        </w:rPr>
        <w:t xml:space="preserve">ation of dampers, </w:t>
      </w:r>
      <w:r w:rsidRPr="00C00808">
        <w:rPr>
          <w:rFonts w:ascii="Arial" w:hAnsi="Arial" w:cs="Arial"/>
          <w:color w:val="000000"/>
          <w:sz w:val="20"/>
          <w:szCs w:val="20"/>
        </w:rPr>
        <w:t xml:space="preserve">Airflow measuring stations, </w:t>
      </w:r>
      <w:r w:rsidR="007474A7" w:rsidRPr="00C00808">
        <w:rPr>
          <w:rFonts w:ascii="Arial" w:hAnsi="Arial" w:cs="Arial"/>
          <w:color w:val="000000"/>
          <w:sz w:val="20"/>
          <w:szCs w:val="20"/>
        </w:rPr>
        <w:t>valves, immersion wells, pressure taps or flow meters as listed in the above scope of work.</w:t>
      </w:r>
    </w:p>
    <w:p w14:paraId="65A12AB9" w14:textId="77777777" w:rsidR="007474A7" w:rsidRPr="00C00808" w:rsidRDefault="007474A7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 w:rsidRPr="00C00808">
        <w:rPr>
          <w:rFonts w:ascii="Arial" w:hAnsi="Arial" w:cs="Arial"/>
          <w:color w:val="000000"/>
          <w:sz w:val="20"/>
          <w:szCs w:val="20"/>
        </w:rPr>
        <w:t>After</w:t>
      </w:r>
      <w:r w:rsidR="00B40806">
        <w:rPr>
          <w:rFonts w:ascii="Arial" w:hAnsi="Arial" w:cs="Arial"/>
          <w:color w:val="000000"/>
          <w:sz w:val="20"/>
          <w:szCs w:val="20"/>
        </w:rPr>
        <w:t>-</w:t>
      </w:r>
      <w:r w:rsidRPr="00C00808">
        <w:rPr>
          <w:rFonts w:ascii="Arial" w:hAnsi="Arial" w:cs="Arial"/>
          <w:color w:val="000000"/>
          <w:sz w:val="20"/>
          <w:szCs w:val="20"/>
        </w:rPr>
        <w:t>hour, weekend or holiday work</w:t>
      </w:r>
    </w:p>
    <w:p w14:paraId="72F0EB26" w14:textId="77777777" w:rsidR="007474A7" w:rsidRPr="00C00808" w:rsidRDefault="007474A7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 w:rsidRPr="00C00808">
        <w:rPr>
          <w:rFonts w:ascii="Arial" w:hAnsi="Arial" w:cs="Arial"/>
          <w:color w:val="000000"/>
          <w:sz w:val="20"/>
          <w:szCs w:val="20"/>
        </w:rPr>
        <w:t>Any 120V wiring.</w:t>
      </w:r>
    </w:p>
    <w:p w14:paraId="1F79F8E2" w14:textId="77777777" w:rsidR="000F0CE1" w:rsidRDefault="00220385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Network data drops and wiring unless noted in the scope above.</w:t>
      </w:r>
    </w:p>
    <w:p w14:paraId="1E591BB3" w14:textId="7E8D6890" w:rsidR="00177DC8" w:rsidRDefault="00177DC8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Does not include BIM modeling</w:t>
      </w:r>
    </w:p>
    <w:p w14:paraId="42E1465C" w14:textId="2D92585E" w:rsidR="003A72ED" w:rsidRDefault="003A72ED" w:rsidP="009E3427">
      <w:pPr>
        <w:numPr>
          <w:ilvl w:val="0"/>
          <w:numId w:val="2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Does not include demolition unless noted in the scope above.</w:t>
      </w:r>
    </w:p>
    <w:p w14:paraId="6E116AB7" w14:textId="77777777" w:rsidR="00564CE9" w:rsidRPr="000839AF" w:rsidRDefault="00564CE9" w:rsidP="00C22679">
      <w:pPr>
        <w:jc w:val="both"/>
        <w:rPr>
          <w:rFonts w:ascii="Arial" w:hAnsi="Arial" w:cs="Arial"/>
          <w:sz w:val="20"/>
          <w:szCs w:val="20"/>
        </w:rPr>
      </w:pPr>
    </w:p>
    <w:p w14:paraId="2D37DB5A" w14:textId="77777777" w:rsidR="00564CE9" w:rsidRPr="000839AF" w:rsidRDefault="00564CE9" w:rsidP="00C22679">
      <w:pPr>
        <w:jc w:val="both"/>
        <w:rPr>
          <w:rFonts w:ascii="Arial" w:hAnsi="Arial" w:cs="Arial"/>
          <w:sz w:val="20"/>
          <w:szCs w:val="20"/>
        </w:rPr>
      </w:pPr>
      <w:r w:rsidRPr="000839AF">
        <w:rPr>
          <w:rFonts w:ascii="Arial" w:hAnsi="Arial" w:cs="Arial"/>
          <w:sz w:val="20"/>
          <w:szCs w:val="20"/>
        </w:rPr>
        <w:t>This Proposal is Valid Until</w:t>
      </w:r>
      <w:r w:rsidR="007474A7" w:rsidRPr="000839AF">
        <w:rPr>
          <w:rFonts w:ascii="Arial" w:hAnsi="Arial" w:cs="Arial"/>
          <w:sz w:val="20"/>
          <w:szCs w:val="20"/>
        </w:rPr>
        <w:t xml:space="preserve"> for 30 days from the proposed date.</w:t>
      </w:r>
    </w:p>
    <w:p w14:paraId="52E6E2B0" w14:textId="77777777" w:rsidR="00564CE9" w:rsidRPr="000839AF" w:rsidRDefault="00564CE9" w:rsidP="00564CE9">
      <w:pPr>
        <w:jc w:val="both"/>
        <w:rPr>
          <w:rFonts w:ascii="Arial" w:hAnsi="Arial" w:cs="Arial"/>
          <w:sz w:val="20"/>
          <w:szCs w:val="20"/>
        </w:rPr>
      </w:pPr>
    </w:p>
    <w:p w14:paraId="7E934F5A" w14:textId="77777777" w:rsidR="00564CE9" w:rsidRPr="000839AF" w:rsidRDefault="00564CE9" w:rsidP="00564CE9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1440"/>
        <w:gridCol w:w="4320"/>
      </w:tblGrid>
      <w:tr w:rsidR="005B38FE" w:rsidRPr="004941D3" w14:paraId="3D4720E1" w14:textId="77777777" w:rsidTr="008D5AD3">
        <w:trPr>
          <w:jc w:val="center"/>
        </w:trPr>
        <w:tc>
          <w:tcPr>
            <w:tcW w:w="4320" w:type="dxa"/>
          </w:tcPr>
          <w:p w14:paraId="778CD6B7" w14:textId="77777777" w:rsidR="005B38FE" w:rsidRPr="004941D3" w:rsidRDefault="005B38FE" w:rsidP="00644162">
            <w:pPr>
              <w:keepNext/>
              <w:tabs>
                <w:tab w:val="right" w:leader="underscore" w:pos="4950"/>
              </w:tabs>
              <w:jc w:val="center"/>
              <w:rPr>
                <w:rFonts w:ascii="Arial" w:hAnsi="Arial" w:cs="Arial"/>
                <w:sz w:val="16"/>
              </w:rPr>
            </w:pPr>
            <w:r w:rsidRPr="004941D3">
              <w:rPr>
                <w:rFonts w:ascii="Arial" w:hAnsi="Arial" w:cs="Arial"/>
                <w:sz w:val="20"/>
                <w:szCs w:val="20"/>
              </w:rPr>
              <w:t>Purchaser - Company Name</w:t>
            </w:r>
          </w:p>
        </w:tc>
        <w:tc>
          <w:tcPr>
            <w:tcW w:w="1440" w:type="dxa"/>
          </w:tcPr>
          <w:p w14:paraId="71162F07" w14:textId="77777777" w:rsidR="005B38FE" w:rsidRPr="004941D3" w:rsidRDefault="005B38FE" w:rsidP="00644162">
            <w:pPr>
              <w:keepNext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320" w:type="dxa"/>
          </w:tcPr>
          <w:p w14:paraId="7B1705D1" w14:textId="77777777" w:rsidR="005B38FE" w:rsidRPr="000F4E43" w:rsidRDefault="002F6D60" w:rsidP="002F6D60">
            <w:pPr>
              <w:keepNext/>
              <w:tabs>
                <w:tab w:val="right" w:leader="underscore" w:pos="4950"/>
              </w:tabs>
              <w:jc w:val="center"/>
              <w:rPr>
                <w:rFonts w:ascii="Raleway" w:hAnsi="Raleway" w:cs="Arial"/>
                <w:sz w:val="16"/>
              </w:rPr>
            </w:pPr>
            <w:r w:rsidRPr="000F4E43">
              <w:rPr>
                <w:rFonts w:ascii="Raleway" w:hAnsi="Raleway" w:cs="Arial"/>
                <w:sz w:val="22"/>
                <w:szCs w:val="22"/>
              </w:rPr>
              <w:t>The Controls Company</w:t>
            </w:r>
            <w:r w:rsidR="005B38FE" w:rsidRPr="000F4E43">
              <w:rPr>
                <w:rFonts w:ascii="Raleway" w:hAnsi="Raleway" w:cs="Arial"/>
                <w:sz w:val="22"/>
                <w:szCs w:val="22"/>
              </w:rPr>
              <w:t xml:space="preserve">, </w:t>
            </w:r>
            <w:r w:rsidRPr="000F4E43">
              <w:rPr>
                <w:rFonts w:ascii="Raleway" w:hAnsi="Raleway" w:cs="Arial"/>
                <w:sz w:val="22"/>
                <w:szCs w:val="22"/>
              </w:rPr>
              <w:t>LLC</w:t>
            </w:r>
            <w:r w:rsidR="005B38FE" w:rsidRPr="000F4E43">
              <w:rPr>
                <w:rFonts w:ascii="Raleway" w:hAnsi="Raleway" w:cs="Arial"/>
                <w:sz w:val="22"/>
                <w:szCs w:val="22"/>
              </w:rPr>
              <w:t>.</w:t>
            </w:r>
          </w:p>
        </w:tc>
      </w:tr>
      <w:tr w:rsidR="005B38FE" w:rsidRPr="004941D3" w14:paraId="5C6D04BD" w14:textId="77777777" w:rsidTr="008D5AD3">
        <w:trPr>
          <w:jc w:val="center"/>
        </w:trPr>
        <w:tc>
          <w:tcPr>
            <w:tcW w:w="4320" w:type="dxa"/>
            <w:tcBorders>
              <w:bottom w:val="single" w:sz="4" w:space="0" w:color="auto"/>
            </w:tcBorders>
          </w:tcPr>
          <w:p w14:paraId="6CC53E9D" w14:textId="77777777" w:rsidR="005B38FE" w:rsidRPr="004941D3" w:rsidRDefault="005B38FE" w:rsidP="00644162">
            <w:pPr>
              <w:keepNext/>
              <w:tabs>
                <w:tab w:val="right" w:leader="underscore" w:pos="4950"/>
              </w:tabs>
              <w:spacing w:before="120"/>
              <w:rPr>
                <w:rFonts w:ascii="Arial" w:hAnsi="Arial" w:cs="Arial"/>
                <w:sz w:val="16"/>
              </w:rPr>
            </w:pPr>
          </w:p>
          <w:p w14:paraId="65FFF5EF" w14:textId="77777777" w:rsidR="005B38FE" w:rsidRPr="004941D3" w:rsidRDefault="005B38FE" w:rsidP="00644162">
            <w:pPr>
              <w:keepNext/>
              <w:tabs>
                <w:tab w:val="right" w:leader="underscore" w:pos="4950"/>
              </w:tabs>
              <w:spacing w:before="120"/>
              <w:rPr>
                <w:rFonts w:ascii="Arial" w:hAnsi="Arial" w:cs="Arial"/>
                <w:sz w:val="16"/>
              </w:rPr>
            </w:pPr>
          </w:p>
          <w:p w14:paraId="278AB70E" w14:textId="77777777" w:rsidR="005B38FE" w:rsidRPr="004941D3" w:rsidRDefault="005B38FE" w:rsidP="00644162">
            <w:pPr>
              <w:keepNext/>
              <w:tabs>
                <w:tab w:val="right" w:leader="underscore" w:pos="495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F9D56C7" w14:textId="77777777" w:rsidR="005B38FE" w:rsidRPr="004941D3" w:rsidRDefault="005B38FE" w:rsidP="00644162">
            <w:pPr>
              <w:keepNext/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2216B6BC" w14:textId="77777777" w:rsidR="005B38FE" w:rsidRPr="00B51D20" w:rsidRDefault="00000000" w:rsidP="00B51D20">
            <w:pPr>
              <w:keepNext/>
              <w:tabs>
                <w:tab w:val="right" w:pos="3600"/>
              </w:tabs>
              <w:spacing w:before="120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pict w14:anchorId="26D73F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5.15pt;height:74.65pt">
                  <v:imagedata r:id="rId11" o:title="Signature"/>
                </v:shape>
              </w:pict>
            </w:r>
          </w:p>
        </w:tc>
      </w:tr>
      <w:tr w:rsidR="000F4E43" w:rsidRPr="004941D3" w14:paraId="039864AB" w14:textId="77777777" w:rsidTr="008D5AD3">
        <w:trPr>
          <w:jc w:val="center"/>
        </w:trPr>
        <w:tc>
          <w:tcPr>
            <w:tcW w:w="4320" w:type="dxa"/>
            <w:tcBorders>
              <w:top w:val="single" w:sz="4" w:space="0" w:color="auto"/>
            </w:tcBorders>
          </w:tcPr>
          <w:p w14:paraId="5D5BBA93" w14:textId="77777777" w:rsidR="000F4E43" w:rsidRPr="004941D3" w:rsidRDefault="000F4E43" w:rsidP="000F4E43">
            <w:pPr>
              <w:keepNext/>
              <w:tabs>
                <w:tab w:val="right" w:pos="3600"/>
              </w:tabs>
              <w:spacing w:before="120"/>
              <w:jc w:val="center"/>
              <w:rPr>
                <w:rFonts w:ascii="Arial" w:hAnsi="Arial" w:cs="Arial"/>
                <w:sz w:val="16"/>
              </w:rPr>
            </w:pPr>
            <w:r w:rsidRPr="000F4E43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2311732B" w14:textId="77777777" w:rsidR="000F4E43" w:rsidRPr="000F4E43" w:rsidRDefault="000F4E43" w:rsidP="00644162">
            <w:pPr>
              <w:keepNext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6F7C0352" w14:textId="77777777" w:rsidR="000F4E43" w:rsidRPr="000F4E43" w:rsidRDefault="000F4E43" w:rsidP="000F4E43">
            <w:pPr>
              <w:keepNext/>
              <w:tabs>
                <w:tab w:val="right" w:pos="3600"/>
              </w:tabs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4E43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</w:tr>
      <w:tr w:rsidR="005B38FE" w:rsidRPr="004941D3" w14:paraId="124AE926" w14:textId="77777777" w:rsidTr="008D5AD3">
        <w:trPr>
          <w:trHeight w:val="351"/>
          <w:jc w:val="center"/>
        </w:trPr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5A9B9D" w14:textId="77777777" w:rsidR="005B38FE" w:rsidRPr="004941D3" w:rsidRDefault="005B38FE" w:rsidP="000F4E43">
            <w:pPr>
              <w:keepNext/>
              <w:tabs>
                <w:tab w:val="right" w:leader="underscore" w:pos="4950"/>
              </w:tabs>
              <w:rPr>
                <w:rFonts w:ascii="Arial" w:hAnsi="Arial" w:cs="Arial"/>
                <w:sz w:val="20"/>
                <w:szCs w:val="20"/>
              </w:rPr>
            </w:pPr>
            <w:r w:rsidRPr="004941D3">
              <w:rPr>
                <w:rFonts w:ascii="Arial" w:hAnsi="Arial" w:cs="Arial"/>
                <w:sz w:val="20"/>
                <w:szCs w:val="20"/>
              </w:rPr>
              <w:t xml:space="preserve">Name:     </w:t>
            </w:r>
          </w:p>
        </w:tc>
        <w:tc>
          <w:tcPr>
            <w:tcW w:w="1440" w:type="dxa"/>
          </w:tcPr>
          <w:p w14:paraId="17107EF3" w14:textId="77777777" w:rsidR="005B38FE" w:rsidRPr="004941D3" w:rsidRDefault="005B38FE" w:rsidP="00644162">
            <w:pPr>
              <w:keepNext/>
              <w:tabs>
                <w:tab w:val="left" w:pos="720"/>
                <w:tab w:val="right" w:pos="3780"/>
              </w:tabs>
              <w:rPr>
                <w:rFonts w:ascii="Arial" w:hAnsi="Arial" w:cs="Arial"/>
                <w:sz w:val="16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E2EA7E" w14:textId="77777777" w:rsidR="005B38FE" w:rsidRPr="004941D3" w:rsidRDefault="005B38FE" w:rsidP="00B51D20">
            <w:pPr>
              <w:keepNext/>
              <w:tabs>
                <w:tab w:val="left" w:pos="882"/>
                <w:tab w:val="right" w:leader="underscore" w:pos="4950"/>
              </w:tabs>
              <w:rPr>
                <w:rFonts w:ascii="Arial" w:hAnsi="Arial" w:cs="Arial"/>
                <w:sz w:val="16"/>
              </w:rPr>
            </w:pPr>
            <w:r w:rsidRPr="004941D3">
              <w:rPr>
                <w:rFonts w:ascii="Arial" w:hAnsi="Arial" w:cs="Arial"/>
                <w:sz w:val="20"/>
                <w:szCs w:val="20"/>
              </w:rPr>
              <w:t>Name:</w:t>
            </w:r>
            <w:r w:rsidR="00B51D20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B51D20">
              <w:rPr>
                <w:rFonts w:ascii="Arial" w:hAnsi="Arial" w:cs="Arial"/>
                <w:sz w:val="22"/>
              </w:rPr>
              <w:t>Timothy J. Collins</w:t>
            </w:r>
          </w:p>
        </w:tc>
      </w:tr>
      <w:tr w:rsidR="005B38FE" w:rsidRPr="004941D3" w14:paraId="66CC1042" w14:textId="77777777" w:rsidTr="008D5AD3">
        <w:trPr>
          <w:trHeight w:val="359"/>
          <w:jc w:val="center"/>
        </w:trPr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DF1691" w14:textId="77777777" w:rsidR="005B38FE" w:rsidRPr="004941D3" w:rsidRDefault="005B38FE" w:rsidP="000F4E43">
            <w:pPr>
              <w:keepNext/>
              <w:tabs>
                <w:tab w:val="right" w:leader="underscore" w:pos="4950"/>
              </w:tabs>
              <w:rPr>
                <w:rFonts w:ascii="Arial" w:hAnsi="Arial" w:cs="Arial"/>
                <w:sz w:val="20"/>
                <w:szCs w:val="20"/>
              </w:rPr>
            </w:pPr>
            <w:r w:rsidRPr="004941D3">
              <w:rPr>
                <w:rFonts w:ascii="Arial" w:hAnsi="Arial" w:cs="Arial"/>
                <w:sz w:val="20"/>
                <w:szCs w:val="20"/>
              </w:rPr>
              <w:t xml:space="preserve">Title:        </w:t>
            </w:r>
          </w:p>
        </w:tc>
        <w:tc>
          <w:tcPr>
            <w:tcW w:w="1440" w:type="dxa"/>
          </w:tcPr>
          <w:p w14:paraId="2F71A89F" w14:textId="77777777" w:rsidR="005B38FE" w:rsidRPr="004941D3" w:rsidRDefault="005B38FE" w:rsidP="00644162">
            <w:pPr>
              <w:keepNext/>
              <w:tabs>
                <w:tab w:val="left" w:pos="720"/>
                <w:tab w:val="right" w:pos="3780"/>
              </w:tabs>
              <w:spacing w:before="120"/>
              <w:rPr>
                <w:rFonts w:ascii="Arial" w:hAnsi="Arial" w:cs="Arial"/>
                <w:sz w:val="16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65E9D7A" w14:textId="77777777" w:rsidR="005B38FE" w:rsidRPr="00B51D20" w:rsidRDefault="006E1E39" w:rsidP="00D021B2">
            <w:pPr>
              <w:keepNext/>
              <w:tabs>
                <w:tab w:val="right" w:leader="underscore" w:pos="4950"/>
              </w:tabs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941D3">
              <w:rPr>
                <w:rFonts w:ascii="Arial" w:hAnsi="Arial" w:cs="Arial"/>
                <w:sz w:val="20"/>
                <w:szCs w:val="20"/>
              </w:rPr>
              <w:t xml:space="preserve">Title:     </w:t>
            </w:r>
            <w:r w:rsidR="00B51D2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41D3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51D20">
              <w:rPr>
                <w:rFonts w:ascii="Arial" w:hAnsi="Arial" w:cs="Arial"/>
                <w:sz w:val="22"/>
                <w:szCs w:val="22"/>
              </w:rPr>
              <w:t>President</w:t>
            </w:r>
          </w:p>
        </w:tc>
      </w:tr>
      <w:tr w:rsidR="005B38FE" w:rsidRPr="004941D3" w14:paraId="387304B4" w14:textId="77777777" w:rsidTr="008D5AD3">
        <w:trPr>
          <w:trHeight w:val="341"/>
          <w:jc w:val="center"/>
        </w:trPr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D98A3FF" w14:textId="77777777" w:rsidR="005B38FE" w:rsidRPr="004941D3" w:rsidRDefault="005B38FE" w:rsidP="000F4E43">
            <w:pPr>
              <w:keepNext/>
              <w:tabs>
                <w:tab w:val="right" w:leader="underscore" w:pos="4950"/>
              </w:tabs>
              <w:rPr>
                <w:rFonts w:ascii="Arial" w:hAnsi="Arial" w:cs="Arial"/>
                <w:sz w:val="20"/>
                <w:szCs w:val="20"/>
              </w:rPr>
            </w:pPr>
            <w:r w:rsidRPr="004941D3">
              <w:rPr>
                <w:rFonts w:ascii="Arial" w:hAnsi="Arial" w:cs="Arial"/>
                <w:sz w:val="20"/>
                <w:szCs w:val="20"/>
              </w:rPr>
              <w:t xml:space="preserve">Date:        </w:t>
            </w:r>
          </w:p>
        </w:tc>
        <w:tc>
          <w:tcPr>
            <w:tcW w:w="1440" w:type="dxa"/>
          </w:tcPr>
          <w:p w14:paraId="23D83652" w14:textId="77777777" w:rsidR="005B38FE" w:rsidRPr="004941D3" w:rsidRDefault="005B38FE" w:rsidP="00644162">
            <w:pPr>
              <w:keepNext/>
              <w:tabs>
                <w:tab w:val="left" w:pos="720"/>
                <w:tab w:val="right" w:pos="3780"/>
              </w:tabs>
              <w:spacing w:before="120"/>
              <w:rPr>
                <w:rFonts w:ascii="Arial" w:hAnsi="Arial" w:cs="Arial"/>
                <w:sz w:val="16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A8A29C" w14:textId="77783B72" w:rsidR="005B38FE" w:rsidRPr="004941D3" w:rsidRDefault="000F4E43" w:rsidP="000F4E43">
            <w:pPr>
              <w:keepNext/>
              <w:tabs>
                <w:tab w:val="right" w:leader="underscore" w:pos="4950"/>
              </w:tabs>
              <w:rPr>
                <w:rFonts w:ascii="Arial" w:hAnsi="Arial" w:cs="Arial"/>
                <w:sz w:val="16"/>
                <w:u w:val="single"/>
              </w:rPr>
            </w:pPr>
            <w:r w:rsidRPr="004941D3">
              <w:rPr>
                <w:rFonts w:ascii="Arial" w:hAnsi="Arial" w:cs="Arial"/>
                <w:sz w:val="20"/>
                <w:szCs w:val="20"/>
              </w:rPr>
              <w:t xml:space="preserve">Date:       </w:t>
            </w:r>
            <w:r w:rsidR="00B51D20" w:rsidRPr="007853C9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="00B51D20" w:rsidRPr="00B51D20">
              <w:rPr>
                <w:rFonts w:ascii="Arial" w:hAnsi="Arial" w:cs="Arial"/>
                <w:sz w:val="22"/>
                <w:szCs w:val="22"/>
              </w:rPr>
              <w:instrText xml:space="preserve"> DATE \@ "MMMM d, yyyy" </w:instrText>
            </w:r>
            <w:r w:rsidR="00B51D20" w:rsidRPr="007853C9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952313">
              <w:rPr>
                <w:rFonts w:ascii="Arial" w:hAnsi="Arial" w:cs="Arial"/>
                <w:noProof/>
                <w:sz w:val="22"/>
                <w:szCs w:val="22"/>
              </w:rPr>
              <w:t>November 25, 2025</w:t>
            </w:r>
            <w:r w:rsidR="00B51D20" w:rsidRPr="007853C9">
              <w:rPr>
                <w:rFonts w:ascii="Arial" w:hAnsi="Arial" w:cs="Arial"/>
              </w:rPr>
              <w:fldChar w:fldCharType="end"/>
            </w:r>
          </w:p>
        </w:tc>
      </w:tr>
    </w:tbl>
    <w:p w14:paraId="2C85DF60" w14:textId="422D175E" w:rsidR="005E1705" w:rsidRPr="00C22679" w:rsidRDefault="005E1705" w:rsidP="00C1723F">
      <w:pPr>
        <w:rPr>
          <w:rFonts w:ascii="Arial Narrow" w:hAnsi="Arial Narrow"/>
          <w:b/>
          <w:sz w:val="14"/>
          <w:szCs w:val="14"/>
        </w:rPr>
      </w:pPr>
    </w:p>
    <w:sectPr w:rsidR="005E1705" w:rsidRPr="00C22679" w:rsidSect="007853C9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720" w:right="1080" w:bottom="634" w:left="108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2843" w14:textId="77777777" w:rsidR="001D4B6A" w:rsidRDefault="001D4B6A">
      <w:r>
        <w:separator/>
      </w:r>
    </w:p>
  </w:endnote>
  <w:endnote w:type="continuationSeparator" w:id="0">
    <w:p w14:paraId="3C91EC1F" w14:textId="77777777" w:rsidR="001D4B6A" w:rsidRDefault="001D4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20B0003030101060003"/>
    <w:charset w:val="00"/>
    <w:family w:val="swiss"/>
    <w:pitch w:val="variable"/>
    <w:sig w:usb0="A00000BF" w:usb1="5000005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3355"/>
      <w:gridCol w:w="3355"/>
      <w:gridCol w:w="3355"/>
    </w:tblGrid>
    <w:tr w:rsidR="0066609C" w14:paraId="10C4F1BE" w14:textId="77777777" w:rsidTr="009A2C26">
      <w:trPr>
        <w:jc w:val="center"/>
      </w:trPr>
      <w:tc>
        <w:tcPr>
          <w:tcW w:w="3355" w:type="dxa"/>
        </w:tcPr>
        <w:p w14:paraId="1255BF16" w14:textId="77777777" w:rsidR="007853C9" w:rsidRPr="007853C9" w:rsidRDefault="00000000" w:rsidP="007853C9">
          <w:pPr>
            <w:pStyle w:val="Header"/>
            <w:rPr>
              <w:rFonts w:ascii="Raleway" w:hAnsi="Raleway"/>
              <w:color w:val="808080"/>
              <w:sz w:val="16"/>
            </w:rPr>
          </w:pPr>
          <w:r>
            <w:rPr>
              <w:rFonts w:ascii="Raleway" w:hAnsi="Raleway"/>
              <w:color w:val="808080"/>
              <w:sz w:val="16"/>
            </w:rPr>
            <w:pict w14:anchorId="3EE9CC7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57.75pt;height:57.75pt">
                <v:imagedata r:id="rId1" o:title="SDVOSB"/>
              </v:shape>
            </w:pict>
          </w:r>
        </w:p>
      </w:tc>
      <w:tc>
        <w:tcPr>
          <w:tcW w:w="3355" w:type="dxa"/>
        </w:tcPr>
        <w:p w14:paraId="7E90708D" w14:textId="77777777" w:rsidR="00284555" w:rsidRDefault="007853C9" w:rsidP="00284555">
          <w:pPr>
            <w:pStyle w:val="Header"/>
            <w:jc w:val="center"/>
            <w:rPr>
              <w:rFonts w:ascii="Raleway" w:hAnsi="Raleway"/>
              <w:b/>
              <w:color w:val="808080"/>
              <w:sz w:val="16"/>
            </w:rPr>
          </w:pPr>
          <w:r w:rsidRPr="007853C9">
            <w:rPr>
              <w:rFonts w:ascii="Raleway" w:hAnsi="Raleway"/>
            </w:rPr>
            <w:t xml:space="preserve">Page </w:t>
          </w:r>
          <w:r w:rsidRPr="007853C9">
            <w:rPr>
              <w:rFonts w:ascii="Raleway" w:hAnsi="Raleway"/>
              <w:b/>
              <w:bCs/>
            </w:rPr>
            <w:fldChar w:fldCharType="begin"/>
          </w:r>
          <w:r w:rsidRPr="007853C9">
            <w:rPr>
              <w:rFonts w:ascii="Raleway" w:hAnsi="Raleway"/>
              <w:b/>
              <w:bCs/>
            </w:rPr>
            <w:instrText xml:space="preserve"> PAGE  \* Arabic  \* MERGEFORMAT </w:instrText>
          </w:r>
          <w:r w:rsidRPr="007853C9">
            <w:rPr>
              <w:rFonts w:ascii="Raleway" w:hAnsi="Raleway"/>
              <w:b/>
              <w:bCs/>
            </w:rPr>
            <w:fldChar w:fldCharType="separate"/>
          </w:r>
          <w:r w:rsidR="00EF0F23">
            <w:rPr>
              <w:rFonts w:ascii="Raleway" w:hAnsi="Raleway"/>
              <w:b/>
              <w:bCs/>
              <w:noProof/>
            </w:rPr>
            <w:t>3</w:t>
          </w:r>
          <w:r w:rsidRPr="007853C9">
            <w:rPr>
              <w:rFonts w:ascii="Raleway" w:hAnsi="Raleway"/>
              <w:b/>
              <w:bCs/>
            </w:rPr>
            <w:fldChar w:fldCharType="end"/>
          </w:r>
          <w:r w:rsidRPr="007853C9">
            <w:rPr>
              <w:rFonts w:ascii="Raleway" w:hAnsi="Raleway"/>
            </w:rPr>
            <w:t xml:space="preserve"> of </w:t>
          </w:r>
          <w:r w:rsidRPr="007853C9">
            <w:rPr>
              <w:rFonts w:ascii="Raleway" w:hAnsi="Raleway"/>
              <w:b/>
              <w:bCs/>
            </w:rPr>
            <w:fldChar w:fldCharType="begin"/>
          </w:r>
          <w:r w:rsidRPr="007853C9">
            <w:rPr>
              <w:rFonts w:ascii="Raleway" w:hAnsi="Raleway"/>
              <w:b/>
              <w:bCs/>
            </w:rPr>
            <w:instrText xml:space="preserve"> NUMPAGES  \* Arabic  \* MERGEFORMAT </w:instrText>
          </w:r>
          <w:r w:rsidRPr="007853C9">
            <w:rPr>
              <w:rFonts w:ascii="Raleway" w:hAnsi="Raleway"/>
              <w:b/>
              <w:bCs/>
            </w:rPr>
            <w:fldChar w:fldCharType="separate"/>
          </w:r>
          <w:r w:rsidR="00EF0F23">
            <w:rPr>
              <w:rFonts w:ascii="Raleway" w:hAnsi="Raleway"/>
              <w:b/>
              <w:bCs/>
              <w:noProof/>
            </w:rPr>
            <w:t>3</w:t>
          </w:r>
          <w:r w:rsidRPr="007853C9">
            <w:rPr>
              <w:rFonts w:ascii="Raleway" w:hAnsi="Raleway"/>
              <w:b/>
              <w:bCs/>
            </w:rPr>
            <w:fldChar w:fldCharType="end"/>
          </w:r>
        </w:p>
        <w:p w14:paraId="063ACEF5" w14:textId="77777777" w:rsidR="00284555" w:rsidRDefault="00284555" w:rsidP="00284555">
          <w:pPr>
            <w:pStyle w:val="Header"/>
            <w:jc w:val="center"/>
            <w:rPr>
              <w:rFonts w:ascii="Raleway" w:hAnsi="Raleway"/>
              <w:b/>
              <w:color w:val="808080"/>
              <w:sz w:val="16"/>
            </w:rPr>
          </w:pPr>
        </w:p>
        <w:p w14:paraId="192238B1" w14:textId="77777777" w:rsidR="00284555" w:rsidRPr="0066609C" w:rsidRDefault="00284555" w:rsidP="00284555">
          <w:pPr>
            <w:pStyle w:val="Header"/>
            <w:jc w:val="center"/>
            <w:rPr>
              <w:rFonts w:ascii="Raleway" w:hAnsi="Raleway"/>
              <w:b/>
              <w:color w:val="808080"/>
              <w:sz w:val="16"/>
            </w:rPr>
          </w:pPr>
          <w:r w:rsidRPr="0066609C">
            <w:rPr>
              <w:rFonts w:ascii="Raleway" w:hAnsi="Raleway"/>
              <w:b/>
              <w:color w:val="808080"/>
              <w:sz w:val="16"/>
            </w:rPr>
            <w:t>The Controls Company</w:t>
          </w:r>
        </w:p>
        <w:p w14:paraId="50E58DCE" w14:textId="77777777" w:rsidR="00284555" w:rsidRPr="007853C9" w:rsidRDefault="00284555" w:rsidP="00284555">
          <w:pPr>
            <w:pStyle w:val="Header"/>
            <w:jc w:val="center"/>
            <w:rPr>
              <w:rFonts w:ascii="Raleway" w:hAnsi="Raleway"/>
              <w:color w:val="808080"/>
              <w:sz w:val="16"/>
            </w:rPr>
          </w:pPr>
          <w:r w:rsidRPr="007853C9">
            <w:rPr>
              <w:rFonts w:ascii="Raleway" w:hAnsi="Raleway"/>
              <w:color w:val="808080"/>
              <w:sz w:val="16"/>
            </w:rPr>
            <w:t>info@TheControlsCompany.com</w:t>
          </w:r>
        </w:p>
        <w:p w14:paraId="117DF7D2" w14:textId="77777777" w:rsidR="007853C9" w:rsidRPr="007853C9" w:rsidRDefault="00284555" w:rsidP="00284555">
          <w:pPr>
            <w:pStyle w:val="Footer"/>
            <w:jc w:val="center"/>
            <w:rPr>
              <w:rFonts w:ascii="Raleway" w:hAnsi="Raleway"/>
            </w:rPr>
          </w:pPr>
          <w:r w:rsidRPr="007853C9">
            <w:rPr>
              <w:rFonts w:ascii="Raleway" w:hAnsi="Raleway"/>
              <w:color w:val="808080"/>
              <w:sz w:val="16"/>
            </w:rPr>
            <w:t>Tel: 850-</w:t>
          </w:r>
          <w:r>
            <w:rPr>
              <w:rFonts w:ascii="Raleway" w:hAnsi="Raleway"/>
              <w:color w:val="808080"/>
              <w:sz w:val="16"/>
            </w:rPr>
            <w:t>490-1844</w:t>
          </w:r>
        </w:p>
      </w:tc>
      <w:tc>
        <w:tcPr>
          <w:tcW w:w="3355" w:type="dxa"/>
        </w:tcPr>
        <w:p w14:paraId="289900EB" w14:textId="77777777" w:rsidR="007853C9" w:rsidRDefault="00000000" w:rsidP="0066609C">
          <w:pPr>
            <w:pStyle w:val="Footer"/>
            <w:jc w:val="right"/>
          </w:pPr>
          <w:r>
            <w:pict w14:anchorId="2A553DD5">
              <v:shape id="_x0000_i1027" type="#_x0000_t75" style="width:64.5pt;height:57.4pt">
                <v:imagedata r:id="rId2" o:title="TCC_v1" croptop="8965f" cropbottom="13890f" cropleft="11398f" cropright="11193f"/>
              </v:shape>
            </w:pict>
          </w:r>
        </w:p>
      </w:tc>
    </w:tr>
  </w:tbl>
  <w:p w14:paraId="6E7ACC9A" w14:textId="77777777" w:rsidR="00E44A3E" w:rsidRPr="007853C9" w:rsidRDefault="00E44A3E" w:rsidP="00785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658E" w14:textId="77777777" w:rsidR="0066609C" w:rsidRPr="0066609C" w:rsidRDefault="0066609C" w:rsidP="0066609C">
    <w:pPr>
      <w:pStyle w:val="Footer"/>
      <w:jc w:val="center"/>
      <w:rPr>
        <w:rFonts w:ascii="Raleway" w:hAnsi="Raleway"/>
      </w:rPr>
    </w:pPr>
    <w:r w:rsidRPr="0066609C">
      <w:rPr>
        <w:rFonts w:ascii="Raleway" w:hAnsi="Raleway"/>
      </w:rPr>
      <w:t xml:space="preserve">Page </w:t>
    </w:r>
    <w:r w:rsidRPr="0066609C">
      <w:rPr>
        <w:rFonts w:ascii="Raleway" w:hAnsi="Raleway"/>
        <w:b/>
        <w:bCs/>
        <w:sz w:val="24"/>
        <w:szCs w:val="24"/>
      </w:rPr>
      <w:fldChar w:fldCharType="begin"/>
    </w:r>
    <w:r w:rsidRPr="0066609C">
      <w:rPr>
        <w:rFonts w:ascii="Raleway" w:hAnsi="Raleway"/>
        <w:b/>
        <w:bCs/>
      </w:rPr>
      <w:instrText xml:space="preserve"> PAGE </w:instrText>
    </w:r>
    <w:r w:rsidRPr="0066609C">
      <w:rPr>
        <w:rFonts w:ascii="Raleway" w:hAnsi="Raleway"/>
        <w:b/>
        <w:bCs/>
        <w:sz w:val="24"/>
        <w:szCs w:val="24"/>
      </w:rPr>
      <w:fldChar w:fldCharType="separate"/>
    </w:r>
    <w:r w:rsidR="00D171BE">
      <w:rPr>
        <w:rFonts w:ascii="Raleway" w:hAnsi="Raleway"/>
        <w:b/>
        <w:bCs/>
        <w:noProof/>
      </w:rPr>
      <w:t>1</w:t>
    </w:r>
    <w:r w:rsidRPr="0066609C">
      <w:rPr>
        <w:rFonts w:ascii="Raleway" w:hAnsi="Raleway"/>
        <w:b/>
        <w:bCs/>
        <w:sz w:val="24"/>
        <w:szCs w:val="24"/>
      </w:rPr>
      <w:fldChar w:fldCharType="end"/>
    </w:r>
    <w:r w:rsidRPr="0066609C">
      <w:rPr>
        <w:rFonts w:ascii="Raleway" w:hAnsi="Raleway"/>
      </w:rPr>
      <w:t xml:space="preserve"> of </w:t>
    </w:r>
    <w:r w:rsidRPr="0066609C">
      <w:rPr>
        <w:rFonts w:ascii="Raleway" w:hAnsi="Raleway"/>
        <w:b/>
        <w:bCs/>
        <w:sz w:val="24"/>
        <w:szCs w:val="24"/>
      </w:rPr>
      <w:fldChar w:fldCharType="begin"/>
    </w:r>
    <w:r w:rsidRPr="0066609C">
      <w:rPr>
        <w:rFonts w:ascii="Raleway" w:hAnsi="Raleway"/>
        <w:b/>
        <w:bCs/>
      </w:rPr>
      <w:instrText xml:space="preserve"> NUMPAGES  </w:instrText>
    </w:r>
    <w:r w:rsidRPr="0066609C">
      <w:rPr>
        <w:rFonts w:ascii="Raleway" w:hAnsi="Raleway"/>
        <w:b/>
        <w:bCs/>
        <w:sz w:val="24"/>
        <w:szCs w:val="24"/>
      </w:rPr>
      <w:fldChar w:fldCharType="separate"/>
    </w:r>
    <w:r w:rsidR="00D171BE">
      <w:rPr>
        <w:rFonts w:ascii="Raleway" w:hAnsi="Raleway"/>
        <w:b/>
        <w:bCs/>
        <w:noProof/>
      </w:rPr>
      <w:t>3</w:t>
    </w:r>
    <w:r w:rsidRPr="0066609C">
      <w:rPr>
        <w:rFonts w:ascii="Raleway" w:hAnsi="Raleway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E1D57" w14:textId="77777777" w:rsidR="001D4B6A" w:rsidRDefault="001D4B6A">
      <w:r>
        <w:separator/>
      </w:r>
    </w:p>
  </w:footnote>
  <w:footnote w:type="continuationSeparator" w:id="0">
    <w:p w14:paraId="54976578" w14:textId="77777777" w:rsidR="001D4B6A" w:rsidRDefault="001D4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5F0F" w14:textId="77777777" w:rsidR="008E1466" w:rsidRDefault="0066609C" w:rsidP="0066609C">
    <w:pPr>
      <w:pStyle w:val="Header"/>
      <w:jc w:val="center"/>
    </w:pPr>
    <w:r>
      <w:t>HVAC CONTROLS INSTALLATION PROPOSAL</w:t>
    </w:r>
  </w:p>
  <w:p w14:paraId="11386F69" w14:textId="77777777" w:rsidR="0066609C" w:rsidRPr="0066609C" w:rsidRDefault="0066609C" w:rsidP="0066609C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20"/>
      <w:gridCol w:w="5472"/>
      <w:gridCol w:w="2304"/>
    </w:tblGrid>
    <w:tr w:rsidR="00414246" w14:paraId="5D2A4563" w14:textId="77777777" w:rsidTr="009E3427">
      <w:trPr>
        <w:jc w:val="center"/>
      </w:trPr>
      <w:tc>
        <w:tcPr>
          <w:tcW w:w="2320" w:type="dxa"/>
          <w:tcBorders>
            <w:top w:val="nil"/>
            <w:left w:val="nil"/>
            <w:bottom w:val="single" w:sz="12" w:space="0" w:color="01766A"/>
            <w:right w:val="nil"/>
          </w:tcBorders>
        </w:tcPr>
        <w:p w14:paraId="6DC72C91" w14:textId="77777777" w:rsidR="00414246" w:rsidRPr="007853C9" w:rsidRDefault="00000000" w:rsidP="007853C9">
          <w:pPr>
            <w:pStyle w:val="Header"/>
            <w:rPr>
              <w:rFonts w:ascii="Raleway" w:hAnsi="Raleway"/>
              <w:color w:val="808080"/>
            </w:rPr>
          </w:pPr>
          <w:bookmarkStart w:id="0" w:name="_Hlk90282286"/>
          <w:bookmarkStart w:id="1" w:name="_Hlk90282287"/>
          <w:r>
            <w:rPr>
              <w:rFonts w:ascii="Raleway" w:hAnsi="Raleway"/>
              <w:color w:val="808080"/>
            </w:rPr>
            <w:pict w14:anchorId="2331D6F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76.15pt;height:76.15pt">
                <v:imagedata r:id="rId1" o:title="SDVOSB"/>
              </v:shape>
            </w:pict>
          </w:r>
        </w:p>
      </w:tc>
      <w:tc>
        <w:tcPr>
          <w:tcW w:w="5472" w:type="dxa"/>
          <w:tcBorders>
            <w:top w:val="nil"/>
            <w:left w:val="nil"/>
            <w:bottom w:val="single" w:sz="12" w:space="0" w:color="01766A"/>
            <w:right w:val="nil"/>
          </w:tcBorders>
        </w:tcPr>
        <w:p w14:paraId="0D059EC1" w14:textId="77777777" w:rsidR="00414246" w:rsidRDefault="00414246" w:rsidP="00414246">
          <w:pPr>
            <w:pStyle w:val="Header"/>
            <w:jc w:val="center"/>
            <w:rPr>
              <w:rFonts w:ascii="Raleway" w:hAnsi="Raleway"/>
              <w:b/>
              <w:color w:val="808080"/>
              <w:sz w:val="40"/>
              <w:szCs w:val="40"/>
            </w:rPr>
          </w:pPr>
          <w:r w:rsidRPr="00414246">
            <w:rPr>
              <w:rFonts w:ascii="Raleway" w:hAnsi="Raleway"/>
              <w:b/>
              <w:color w:val="808080"/>
              <w:sz w:val="40"/>
              <w:szCs w:val="40"/>
            </w:rPr>
            <w:t>The Controls Company</w:t>
          </w:r>
        </w:p>
        <w:p w14:paraId="2BA81121" w14:textId="77777777" w:rsidR="00284555" w:rsidRPr="00284555" w:rsidRDefault="00284555" w:rsidP="00414246">
          <w:pPr>
            <w:pStyle w:val="Header"/>
            <w:jc w:val="center"/>
            <w:rPr>
              <w:rFonts w:ascii="Raleway" w:hAnsi="Raleway"/>
              <w:b/>
              <w:color w:val="808080"/>
              <w:sz w:val="4"/>
              <w:szCs w:val="4"/>
            </w:rPr>
          </w:pPr>
        </w:p>
        <w:p w14:paraId="69A5EF9C" w14:textId="77777777" w:rsidR="00414246" w:rsidRDefault="00414246" w:rsidP="00414246">
          <w:pPr>
            <w:pStyle w:val="Header"/>
            <w:jc w:val="center"/>
            <w:rPr>
              <w:rFonts w:ascii="Raleway" w:hAnsi="Raleway"/>
              <w:color w:val="808080"/>
            </w:rPr>
          </w:pPr>
          <w:hyperlink r:id="rId2" w:history="1">
            <w:r w:rsidRPr="000B0016">
              <w:rPr>
                <w:rStyle w:val="Hyperlink"/>
                <w:rFonts w:ascii="Raleway" w:hAnsi="Raleway"/>
              </w:rPr>
              <w:t>info@TheControlsCompany.com</w:t>
            </w:r>
          </w:hyperlink>
        </w:p>
        <w:p w14:paraId="1DE61E99" w14:textId="77777777" w:rsidR="00414246" w:rsidRPr="007853C9" w:rsidRDefault="00414246" w:rsidP="00414246">
          <w:pPr>
            <w:pStyle w:val="Header"/>
            <w:jc w:val="center"/>
            <w:rPr>
              <w:rFonts w:ascii="Raleway" w:hAnsi="Raleway"/>
              <w:color w:val="808080"/>
            </w:rPr>
          </w:pPr>
          <w:r w:rsidRPr="007853C9">
            <w:rPr>
              <w:rFonts w:ascii="Raleway" w:hAnsi="Raleway"/>
              <w:color w:val="808080"/>
            </w:rPr>
            <w:t>Tel: 850-</w:t>
          </w:r>
          <w:r>
            <w:rPr>
              <w:rFonts w:ascii="Raleway" w:hAnsi="Raleway"/>
              <w:color w:val="808080"/>
            </w:rPr>
            <w:t>490</w:t>
          </w:r>
          <w:r w:rsidRPr="007853C9">
            <w:rPr>
              <w:rFonts w:ascii="Raleway" w:hAnsi="Raleway"/>
              <w:color w:val="808080"/>
            </w:rPr>
            <w:t>-</w:t>
          </w:r>
          <w:r>
            <w:rPr>
              <w:rFonts w:ascii="Raleway" w:hAnsi="Raleway"/>
              <w:color w:val="808080"/>
            </w:rPr>
            <w:t>1844</w:t>
          </w:r>
        </w:p>
        <w:p w14:paraId="20308EC7" w14:textId="77777777" w:rsidR="00414246" w:rsidRDefault="00414246" w:rsidP="007853C9">
          <w:pPr>
            <w:pStyle w:val="Header"/>
          </w:pPr>
        </w:p>
      </w:tc>
      <w:tc>
        <w:tcPr>
          <w:tcW w:w="2304" w:type="dxa"/>
          <w:tcBorders>
            <w:top w:val="nil"/>
            <w:left w:val="nil"/>
            <w:bottom w:val="single" w:sz="12" w:space="0" w:color="01766A"/>
            <w:right w:val="nil"/>
          </w:tcBorders>
        </w:tcPr>
        <w:p w14:paraId="01E22ECE" w14:textId="77777777" w:rsidR="00414246" w:rsidRPr="002175A9" w:rsidRDefault="00000000" w:rsidP="007853C9">
          <w:pPr>
            <w:jc w:val="right"/>
          </w:pPr>
          <w:r>
            <w:rPr>
              <w:rFonts w:ascii="Arial" w:hAnsi="Arial" w:cs="Arial"/>
              <w:sz w:val="28"/>
              <w:szCs w:val="28"/>
            </w:rPr>
            <w:pict w14:anchorId="4A11941B">
              <v:shape id="_x0000_i1029" type="#_x0000_t75" style="width:85.5pt;height:75pt">
                <v:imagedata r:id="rId3" o:title="TCC_v1" croptop="9362f" cropbottom="12591f" cropleft="10194f" cropright="10141f"/>
              </v:shape>
            </w:pict>
          </w:r>
        </w:p>
      </w:tc>
    </w:tr>
    <w:bookmarkEnd w:id="0"/>
    <w:bookmarkEnd w:id="1"/>
  </w:tbl>
  <w:p w14:paraId="39B4DBC8" w14:textId="77777777" w:rsidR="002175A9" w:rsidRDefault="00217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CE2"/>
    <w:multiLevelType w:val="hybridMultilevel"/>
    <w:tmpl w:val="559A72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C5C2B"/>
    <w:multiLevelType w:val="hybridMultilevel"/>
    <w:tmpl w:val="69E882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C39A6"/>
    <w:multiLevelType w:val="hybridMultilevel"/>
    <w:tmpl w:val="9062A5E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AB55ED"/>
    <w:multiLevelType w:val="hybridMultilevel"/>
    <w:tmpl w:val="847C19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27DC6"/>
    <w:multiLevelType w:val="hybridMultilevel"/>
    <w:tmpl w:val="C99CFD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413840"/>
    <w:multiLevelType w:val="multilevel"/>
    <w:tmpl w:val="71149B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66D06"/>
    <w:multiLevelType w:val="hybridMultilevel"/>
    <w:tmpl w:val="BC965C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954356">
    <w:abstractNumId w:val="3"/>
  </w:num>
  <w:num w:numId="2" w16cid:durableId="835078012">
    <w:abstractNumId w:val="4"/>
  </w:num>
  <w:num w:numId="3" w16cid:durableId="1932741440">
    <w:abstractNumId w:val="2"/>
  </w:num>
  <w:num w:numId="4" w16cid:durableId="663974325">
    <w:abstractNumId w:val="0"/>
  </w:num>
  <w:num w:numId="5" w16cid:durableId="154498112">
    <w:abstractNumId w:val="5"/>
  </w:num>
  <w:num w:numId="6" w16cid:durableId="1123841851">
    <w:abstractNumId w:val="6"/>
  </w:num>
  <w:num w:numId="7" w16cid:durableId="148986210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CInNTI0tTE0MzS3NTYyUdpeDU4uLM/DyQAkOjWgAtYehtLQAAAA=="/>
  </w:docVars>
  <w:rsids>
    <w:rsidRoot w:val="00C56498"/>
    <w:rsid w:val="000004E2"/>
    <w:rsid w:val="00000E1F"/>
    <w:rsid w:val="00001792"/>
    <w:rsid w:val="00001A81"/>
    <w:rsid w:val="000023C6"/>
    <w:rsid w:val="000025D5"/>
    <w:rsid w:val="00002EFC"/>
    <w:rsid w:val="00002FE5"/>
    <w:rsid w:val="00003A14"/>
    <w:rsid w:val="00007F32"/>
    <w:rsid w:val="00007FF0"/>
    <w:rsid w:val="00012E42"/>
    <w:rsid w:val="000144AD"/>
    <w:rsid w:val="00016077"/>
    <w:rsid w:val="000171B4"/>
    <w:rsid w:val="00017602"/>
    <w:rsid w:val="00021DB1"/>
    <w:rsid w:val="00022CDB"/>
    <w:rsid w:val="0002572B"/>
    <w:rsid w:val="00026A72"/>
    <w:rsid w:val="00026AAC"/>
    <w:rsid w:val="00027500"/>
    <w:rsid w:val="00030564"/>
    <w:rsid w:val="00032DAB"/>
    <w:rsid w:val="00033F79"/>
    <w:rsid w:val="00034125"/>
    <w:rsid w:val="00041CEF"/>
    <w:rsid w:val="00041DAC"/>
    <w:rsid w:val="00042480"/>
    <w:rsid w:val="0004382A"/>
    <w:rsid w:val="00045C4B"/>
    <w:rsid w:val="00045CD8"/>
    <w:rsid w:val="00046659"/>
    <w:rsid w:val="000477AB"/>
    <w:rsid w:val="000508EA"/>
    <w:rsid w:val="00056029"/>
    <w:rsid w:val="000564D5"/>
    <w:rsid w:val="000569B2"/>
    <w:rsid w:val="000572CB"/>
    <w:rsid w:val="00057C31"/>
    <w:rsid w:val="000619A8"/>
    <w:rsid w:val="00061B1A"/>
    <w:rsid w:val="000620DD"/>
    <w:rsid w:val="00062A32"/>
    <w:rsid w:val="000632A8"/>
    <w:rsid w:val="000642B9"/>
    <w:rsid w:val="0006476C"/>
    <w:rsid w:val="00067026"/>
    <w:rsid w:val="00067508"/>
    <w:rsid w:val="000679F6"/>
    <w:rsid w:val="00071B2D"/>
    <w:rsid w:val="00074ECC"/>
    <w:rsid w:val="000816BD"/>
    <w:rsid w:val="000817FF"/>
    <w:rsid w:val="000839AF"/>
    <w:rsid w:val="00083AEA"/>
    <w:rsid w:val="00083C02"/>
    <w:rsid w:val="000841AF"/>
    <w:rsid w:val="0008458A"/>
    <w:rsid w:val="000928BE"/>
    <w:rsid w:val="00094060"/>
    <w:rsid w:val="0009496F"/>
    <w:rsid w:val="00094E68"/>
    <w:rsid w:val="00095292"/>
    <w:rsid w:val="00096085"/>
    <w:rsid w:val="000963C4"/>
    <w:rsid w:val="00097477"/>
    <w:rsid w:val="0009781D"/>
    <w:rsid w:val="00097A1C"/>
    <w:rsid w:val="000A3201"/>
    <w:rsid w:val="000A45AE"/>
    <w:rsid w:val="000A7A99"/>
    <w:rsid w:val="000B0FA3"/>
    <w:rsid w:val="000B18A1"/>
    <w:rsid w:val="000B2CD6"/>
    <w:rsid w:val="000B6DB4"/>
    <w:rsid w:val="000C03F5"/>
    <w:rsid w:val="000C0F7B"/>
    <w:rsid w:val="000C48CA"/>
    <w:rsid w:val="000C5DEE"/>
    <w:rsid w:val="000D071B"/>
    <w:rsid w:val="000D0B58"/>
    <w:rsid w:val="000D10D8"/>
    <w:rsid w:val="000D2BFE"/>
    <w:rsid w:val="000D4873"/>
    <w:rsid w:val="000D51BF"/>
    <w:rsid w:val="000D6B8A"/>
    <w:rsid w:val="000D769D"/>
    <w:rsid w:val="000E03A7"/>
    <w:rsid w:val="000E2015"/>
    <w:rsid w:val="000E307C"/>
    <w:rsid w:val="000E4AF4"/>
    <w:rsid w:val="000E6019"/>
    <w:rsid w:val="000E6712"/>
    <w:rsid w:val="000F0CE1"/>
    <w:rsid w:val="000F2553"/>
    <w:rsid w:val="000F394F"/>
    <w:rsid w:val="000F4E43"/>
    <w:rsid w:val="000F6581"/>
    <w:rsid w:val="000F7248"/>
    <w:rsid w:val="000F72C2"/>
    <w:rsid w:val="000F7996"/>
    <w:rsid w:val="000F7B9B"/>
    <w:rsid w:val="00101BF3"/>
    <w:rsid w:val="00101E11"/>
    <w:rsid w:val="00102529"/>
    <w:rsid w:val="00102977"/>
    <w:rsid w:val="00103635"/>
    <w:rsid w:val="00103D7B"/>
    <w:rsid w:val="001059E7"/>
    <w:rsid w:val="00106B84"/>
    <w:rsid w:val="00107528"/>
    <w:rsid w:val="0010778D"/>
    <w:rsid w:val="001078C8"/>
    <w:rsid w:val="00110634"/>
    <w:rsid w:val="00112D85"/>
    <w:rsid w:val="00112E50"/>
    <w:rsid w:val="00113EA2"/>
    <w:rsid w:val="00115A18"/>
    <w:rsid w:val="00115BD0"/>
    <w:rsid w:val="0011645C"/>
    <w:rsid w:val="0012064C"/>
    <w:rsid w:val="00121223"/>
    <w:rsid w:val="00124D9C"/>
    <w:rsid w:val="00125592"/>
    <w:rsid w:val="001278F9"/>
    <w:rsid w:val="001304BE"/>
    <w:rsid w:val="0013253A"/>
    <w:rsid w:val="0013362F"/>
    <w:rsid w:val="00134628"/>
    <w:rsid w:val="0013659E"/>
    <w:rsid w:val="00137C80"/>
    <w:rsid w:val="00137E05"/>
    <w:rsid w:val="00137E10"/>
    <w:rsid w:val="0014322B"/>
    <w:rsid w:val="001436D6"/>
    <w:rsid w:val="0014640F"/>
    <w:rsid w:val="0015007B"/>
    <w:rsid w:val="00150D4F"/>
    <w:rsid w:val="0015592E"/>
    <w:rsid w:val="00155C08"/>
    <w:rsid w:val="00156786"/>
    <w:rsid w:val="00156C37"/>
    <w:rsid w:val="00157229"/>
    <w:rsid w:val="00157C0A"/>
    <w:rsid w:val="00157DB6"/>
    <w:rsid w:val="001614B9"/>
    <w:rsid w:val="001618F5"/>
    <w:rsid w:val="0016193C"/>
    <w:rsid w:val="001628DE"/>
    <w:rsid w:val="0016338E"/>
    <w:rsid w:val="001652B7"/>
    <w:rsid w:val="001666BF"/>
    <w:rsid w:val="001669BD"/>
    <w:rsid w:val="001726DD"/>
    <w:rsid w:val="00173DB6"/>
    <w:rsid w:val="001746B0"/>
    <w:rsid w:val="0017509F"/>
    <w:rsid w:val="00175CA6"/>
    <w:rsid w:val="00177142"/>
    <w:rsid w:val="00177DC8"/>
    <w:rsid w:val="00180C96"/>
    <w:rsid w:val="001856BA"/>
    <w:rsid w:val="00185CA7"/>
    <w:rsid w:val="001916ED"/>
    <w:rsid w:val="00191B4D"/>
    <w:rsid w:val="00194383"/>
    <w:rsid w:val="00195478"/>
    <w:rsid w:val="001977B6"/>
    <w:rsid w:val="001A0051"/>
    <w:rsid w:val="001A2BE5"/>
    <w:rsid w:val="001A3559"/>
    <w:rsid w:val="001A4BAD"/>
    <w:rsid w:val="001A5FA5"/>
    <w:rsid w:val="001A70EA"/>
    <w:rsid w:val="001A725E"/>
    <w:rsid w:val="001A7260"/>
    <w:rsid w:val="001A7B3C"/>
    <w:rsid w:val="001B0F35"/>
    <w:rsid w:val="001B2021"/>
    <w:rsid w:val="001B2D93"/>
    <w:rsid w:val="001C0040"/>
    <w:rsid w:val="001C094F"/>
    <w:rsid w:val="001C24AA"/>
    <w:rsid w:val="001C2EAD"/>
    <w:rsid w:val="001C3EE7"/>
    <w:rsid w:val="001C5515"/>
    <w:rsid w:val="001C5DC1"/>
    <w:rsid w:val="001D0C41"/>
    <w:rsid w:val="001D15CF"/>
    <w:rsid w:val="001D1AEA"/>
    <w:rsid w:val="001D29DC"/>
    <w:rsid w:val="001D3DB9"/>
    <w:rsid w:val="001D427F"/>
    <w:rsid w:val="001D4AB8"/>
    <w:rsid w:val="001D4B6A"/>
    <w:rsid w:val="001D51F8"/>
    <w:rsid w:val="001D5A97"/>
    <w:rsid w:val="001D5CC7"/>
    <w:rsid w:val="001D63F9"/>
    <w:rsid w:val="001D71C0"/>
    <w:rsid w:val="001D76D8"/>
    <w:rsid w:val="001D7D56"/>
    <w:rsid w:val="001E01C2"/>
    <w:rsid w:val="001E06FA"/>
    <w:rsid w:val="001E0ED0"/>
    <w:rsid w:val="001E212B"/>
    <w:rsid w:val="001E298E"/>
    <w:rsid w:val="001E481A"/>
    <w:rsid w:val="001E5017"/>
    <w:rsid w:val="001E7BFD"/>
    <w:rsid w:val="001F0B05"/>
    <w:rsid w:val="001F0E8D"/>
    <w:rsid w:val="001F2D43"/>
    <w:rsid w:val="001F32DA"/>
    <w:rsid w:val="001F4801"/>
    <w:rsid w:val="001F62EB"/>
    <w:rsid w:val="0020319F"/>
    <w:rsid w:val="0020367F"/>
    <w:rsid w:val="002070ED"/>
    <w:rsid w:val="00210407"/>
    <w:rsid w:val="00212B6D"/>
    <w:rsid w:val="00215A79"/>
    <w:rsid w:val="00215F60"/>
    <w:rsid w:val="002175A9"/>
    <w:rsid w:val="00217C9A"/>
    <w:rsid w:val="00220385"/>
    <w:rsid w:val="0022313D"/>
    <w:rsid w:val="00223247"/>
    <w:rsid w:val="00223D8E"/>
    <w:rsid w:val="0022580C"/>
    <w:rsid w:val="002310A9"/>
    <w:rsid w:val="0023287D"/>
    <w:rsid w:val="0023567E"/>
    <w:rsid w:val="00235840"/>
    <w:rsid w:val="00236B5F"/>
    <w:rsid w:val="00242F0D"/>
    <w:rsid w:val="00243364"/>
    <w:rsid w:val="00246504"/>
    <w:rsid w:val="00246B34"/>
    <w:rsid w:val="00251D60"/>
    <w:rsid w:val="002535CC"/>
    <w:rsid w:val="002626A7"/>
    <w:rsid w:val="00263625"/>
    <w:rsid w:val="00264ECC"/>
    <w:rsid w:val="00267255"/>
    <w:rsid w:val="00275435"/>
    <w:rsid w:val="0027799C"/>
    <w:rsid w:val="002801A9"/>
    <w:rsid w:val="002804B5"/>
    <w:rsid w:val="00282C80"/>
    <w:rsid w:val="002832C6"/>
    <w:rsid w:val="0028382C"/>
    <w:rsid w:val="00284555"/>
    <w:rsid w:val="0028590A"/>
    <w:rsid w:val="00285DBD"/>
    <w:rsid w:val="0028706F"/>
    <w:rsid w:val="00287BD8"/>
    <w:rsid w:val="00291F7F"/>
    <w:rsid w:val="00292121"/>
    <w:rsid w:val="00296991"/>
    <w:rsid w:val="00297572"/>
    <w:rsid w:val="002A5728"/>
    <w:rsid w:val="002A77F1"/>
    <w:rsid w:val="002B03B8"/>
    <w:rsid w:val="002B08D1"/>
    <w:rsid w:val="002B133A"/>
    <w:rsid w:val="002B2BBE"/>
    <w:rsid w:val="002B48CA"/>
    <w:rsid w:val="002B49D9"/>
    <w:rsid w:val="002B592D"/>
    <w:rsid w:val="002B5C1A"/>
    <w:rsid w:val="002B6360"/>
    <w:rsid w:val="002B780B"/>
    <w:rsid w:val="002C1431"/>
    <w:rsid w:val="002C162F"/>
    <w:rsid w:val="002C184D"/>
    <w:rsid w:val="002C2134"/>
    <w:rsid w:val="002C5E8D"/>
    <w:rsid w:val="002C75CD"/>
    <w:rsid w:val="002D0E3E"/>
    <w:rsid w:val="002D260C"/>
    <w:rsid w:val="002D3883"/>
    <w:rsid w:val="002D3B02"/>
    <w:rsid w:val="002D5CCA"/>
    <w:rsid w:val="002D6359"/>
    <w:rsid w:val="002E0D14"/>
    <w:rsid w:val="002E16A9"/>
    <w:rsid w:val="002E2C56"/>
    <w:rsid w:val="002E6309"/>
    <w:rsid w:val="002E7023"/>
    <w:rsid w:val="002E7602"/>
    <w:rsid w:val="002E7867"/>
    <w:rsid w:val="002E7E42"/>
    <w:rsid w:val="002F189F"/>
    <w:rsid w:val="002F2B21"/>
    <w:rsid w:val="002F311E"/>
    <w:rsid w:val="002F43DA"/>
    <w:rsid w:val="002F5192"/>
    <w:rsid w:val="002F6D60"/>
    <w:rsid w:val="003006B0"/>
    <w:rsid w:val="00301899"/>
    <w:rsid w:val="00302409"/>
    <w:rsid w:val="003040CF"/>
    <w:rsid w:val="0030586D"/>
    <w:rsid w:val="0030622E"/>
    <w:rsid w:val="00306918"/>
    <w:rsid w:val="00311427"/>
    <w:rsid w:val="003124D8"/>
    <w:rsid w:val="0031410E"/>
    <w:rsid w:val="00317C6A"/>
    <w:rsid w:val="00317D9F"/>
    <w:rsid w:val="00322464"/>
    <w:rsid w:val="00322530"/>
    <w:rsid w:val="00323DD5"/>
    <w:rsid w:val="0032492C"/>
    <w:rsid w:val="00324CAC"/>
    <w:rsid w:val="00324CE3"/>
    <w:rsid w:val="003250B3"/>
    <w:rsid w:val="00326658"/>
    <w:rsid w:val="003268A9"/>
    <w:rsid w:val="00326C05"/>
    <w:rsid w:val="00326C92"/>
    <w:rsid w:val="00327769"/>
    <w:rsid w:val="00330A29"/>
    <w:rsid w:val="0033272D"/>
    <w:rsid w:val="003338C4"/>
    <w:rsid w:val="003342F0"/>
    <w:rsid w:val="003349EF"/>
    <w:rsid w:val="00334F82"/>
    <w:rsid w:val="00335C2E"/>
    <w:rsid w:val="0034037D"/>
    <w:rsid w:val="003425C6"/>
    <w:rsid w:val="00344D6A"/>
    <w:rsid w:val="00345E28"/>
    <w:rsid w:val="00347034"/>
    <w:rsid w:val="0035216D"/>
    <w:rsid w:val="00352931"/>
    <w:rsid w:val="0035321D"/>
    <w:rsid w:val="00357A62"/>
    <w:rsid w:val="00357F43"/>
    <w:rsid w:val="0036082E"/>
    <w:rsid w:val="00363F9A"/>
    <w:rsid w:val="00364042"/>
    <w:rsid w:val="00364DA7"/>
    <w:rsid w:val="0036660E"/>
    <w:rsid w:val="0037124A"/>
    <w:rsid w:val="003723E8"/>
    <w:rsid w:val="00372D3D"/>
    <w:rsid w:val="00375BA1"/>
    <w:rsid w:val="00375CFE"/>
    <w:rsid w:val="00377375"/>
    <w:rsid w:val="003779AF"/>
    <w:rsid w:val="003801B3"/>
    <w:rsid w:val="00383188"/>
    <w:rsid w:val="0038402F"/>
    <w:rsid w:val="003853A7"/>
    <w:rsid w:val="00387BD1"/>
    <w:rsid w:val="00390360"/>
    <w:rsid w:val="00392488"/>
    <w:rsid w:val="00394F83"/>
    <w:rsid w:val="00396281"/>
    <w:rsid w:val="00396899"/>
    <w:rsid w:val="00396F56"/>
    <w:rsid w:val="0039782E"/>
    <w:rsid w:val="00397862"/>
    <w:rsid w:val="00397EB2"/>
    <w:rsid w:val="00397F42"/>
    <w:rsid w:val="003A01A7"/>
    <w:rsid w:val="003A0EE7"/>
    <w:rsid w:val="003A3C3A"/>
    <w:rsid w:val="003A3C6D"/>
    <w:rsid w:val="003A4FCF"/>
    <w:rsid w:val="003A72ED"/>
    <w:rsid w:val="003A7661"/>
    <w:rsid w:val="003A7FFC"/>
    <w:rsid w:val="003B0439"/>
    <w:rsid w:val="003B0E1B"/>
    <w:rsid w:val="003B0F0F"/>
    <w:rsid w:val="003B21A5"/>
    <w:rsid w:val="003B2473"/>
    <w:rsid w:val="003B289B"/>
    <w:rsid w:val="003B45C0"/>
    <w:rsid w:val="003B5A4C"/>
    <w:rsid w:val="003B6C1B"/>
    <w:rsid w:val="003C1AB8"/>
    <w:rsid w:val="003C1BBB"/>
    <w:rsid w:val="003C2223"/>
    <w:rsid w:val="003C3408"/>
    <w:rsid w:val="003C3DAB"/>
    <w:rsid w:val="003C6F74"/>
    <w:rsid w:val="003D5820"/>
    <w:rsid w:val="003D5924"/>
    <w:rsid w:val="003D5E97"/>
    <w:rsid w:val="003E0939"/>
    <w:rsid w:val="003E26AE"/>
    <w:rsid w:val="003E2767"/>
    <w:rsid w:val="003E383D"/>
    <w:rsid w:val="003E45C7"/>
    <w:rsid w:val="003E4648"/>
    <w:rsid w:val="003E53CA"/>
    <w:rsid w:val="003E6F70"/>
    <w:rsid w:val="003E77C8"/>
    <w:rsid w:val="003F1162"/>
    <w:rsid w:val="003F19DA"/>
    <w:rsid w:val="003F2577"/>
    <w:rsid w:val="003F29FD"/>
    <w:rsid w:val="003F32A7"/>
    <w:rsid w:val="003F4E22"/>
    <w:rsid w:val="003F576B"/>
    <w:rsid w:val="003F6CD8"/>
    <w:rsid w:val="003F6CE9"/>
    <w:rsid w:val="003F7514"/>
    <w:rsid w:val="00402426"/>
    <w:rsid w:val="0040433C"/>
    <w:rsid w:val="00406AA1"/>
    <w:rsid w:val="00411F09"/>
    <w:rsid w:val="00414246"/>
    <w:rsid w:val="00414E9F"/>
    <w:rsid w:val="00415BAC"/>
    <w:rsid w:val="004162BE"/>
    <w:rsid w:val="00416CCE"/>
    <w:rsid w:val="00417EAD"/>
    <w:rsid w:val="0042241B"/>
    <w:rsid w:val="004230A2"/>
    <w:rsid w:val="00423C44"/>
    <w:rsid w:val="0043237B"/>
    <w:rsid w:val="00432DB9"/>
    <w:rsid w:val="00435B6F"/>
    <w:rsid w:val="00436EAC"/>
    <w:rsid w:val="004379F3"/>
    <w:rsid w:val="0044078D"/>
    <w:rsid w:val="004426FC"/>
    <w:rsid w:val="004434A3"/>
    <w:rsid w:val="004467DB"/>
    <w:rsid w:val="0044782B"/>
    <w:rsid w:val="00447887"/>
    <w:rsid w:val="00450212"/>
    <w:rsid w:val="00450AA8"/>
    <w:rsid w:val="0045151C"/>
    <w:rsid w:val="00453B4F"/>
    <w:rsid w:val="004600A8"/>
    <w:rsid w:val="0046370E"/>
    <w:rsid w:val="004640EC"/>
    <w:rsid w:val="004641AB"/>
    <w:rsid w:val="00464E98"/>
    <w:rsid w:val="00465F46"/>
    <w:rsid w:val="00466826"/>
    <w:rsid w:val="0046727C"/>
    <w:rsid w:val="00471211"/>
    <w:rsid w:val="0047276B"/>
    <w:rsid w:val="00472B03"/>
    <w:rsid w:val="00473297"/>
    <w:rsid w:val="004737BE"/>
    <w:rsid w:val="00473A93"/>
    <w:rsid w:val="00475C67"/>
    <w:rsid w:val="0047736F"/>
    <w:rsid w:val="00481733"/>
    <w:rsid w:val="004817E4"/>
    <w:rsid w:val="00481C31"/>
    <w:rsid w:val="0048747D"/>
    <w:rsid w:val="0049032D"/>
    <w:rsid w:val="00490BD8"/>
    <w:rsid w:val="00490FE6"/>
    <w:rsid w:val="00492AB2"/>
    <w:rsid w:val="004934B8"/>
    <w:rsid w:val="004941D3"/>
    <w:rsid w:val="00494406"/>
    <w:rsid w:val="00494493"/>
    <w:rsid w:val="004951BC"/>
    <w:rsid w:val="004A0E83"/>
    <w:rsid w:val="004A14CA"/>
    <w:rsid w:val="004A31DF"/>
    <w:rsid w:val="004A423B"/>
    <w:rsid w:val="004A4A79"/>
    <w:rsid w:val="004B0115"/>
    <w:rsid w:val="004B05B8"/>
    <w:rsid w:val="004B0B81"/>
    <w:rsid w:val="004B20AC"/>
    <w:rsid w:val="004B3960"/>
    <w:rsid w:val="004B3C9B"/>
    <w:rsid w:val="004B5C63"/>
    <w:rsid w:val="004C0FB3"/>
    <w:rsid w:val="004C1165"/>
    <w:rsid w:val="004C179F"/>
    <w:rsid w:val="004C2A3A"/>
    <w:rsid w:val="004C3F23"/>
    <w:rsid w:val="004C4334"/>
    <w:rsid w:val="004C45E1"/>
    <w:rsid w:val="004C64F8"/>
    <w:rsid w:val="004C67E3"/>
    <w:rsid w:val="004D1641"/>
    <w:rsid w:val="004D1659"/>
    <w:rsid w:val="004D281B"/>
    <w:rsid w:val="004D41F1"/>
    <w:rsid w:val="004D52F1"/>
    <w:rsid w:val="004D5A6E"/>
    <w:rsid w:val="004E133A"/>
    <w:rsid w:val="004E2C47"/>
    <w:rsid w:val="004F05EE"/>
    <w:rsid w:val="004F0720"/>
    <w:rsid w:val="004F082E"/>
    <w:rsid w:val="004F0B8D"/>
    <w:rsid w:val="004F0ED2"/>
    <w:rsid w:val="004F1558"/>
    <w:rsid w:val="004F330A"/>
    <w:rsid w:val="004F69E3"/>
    <w:rsid w:val="00502E2A"/>
    <w:rsid w:val="00505152"/>
    <w:rsid w:val="00505586"/>
    <w:rsid w:val="00505938"/>
    <w:rsid w:val="00505B0C"/>
    <w:rsid w:val="00510D35"/>
    <w:rsid w:val="00511FDF"/>
    <w:rsid w:val="00513AA6"/>
    <w:rsid w:val="00514C51"/>
    <w:rsid w:val="00515F0E"/>
    <w:rsid w:val="00517AC6"/>
    <w:rsid w:val="00520E80"/>
    <w:rsid w:val="00523B76"/>
    <w:rsid w:val="005252E8"/>
    <w:rsid w:val="005264C4"/>
    <w:rsid w:val="0053149F"/>
    <w:rsid w:val="005317B1"/>
    <w:rsid w:val="00531E97"/>
    <w:rsid w:val="00533857"/>
    <w:rsid w:val="00533FB1"/>
    <w:rsid w:val="005343C5"/>
    <w:rsid w:val="0053523F"/>
    <w:rsid w:val="005368C2"/>
    <w:rsid w:val="00537D77"/>
    <w:rsid w:val="00543F03"/>
    <w:rsid w:val="005441AB"/>
    <w:rsid w:val="005445E3"/>
    <w:rsid w:val="00544C3C"/>
    <w:rsid w:val="00546167"/>
    <w:rsid w:val="00546412"/>
    <w:rsid w:val="00547DC1"/>
    <w:rsid w:val="00547DF4"/>
    <w:rsid w:val="005512A8"/>
    <w:rsid w:val="00553163"/>
    <w:rsid w:val="00555DF0"/>
    <w:rsid w:val="005574EC"/>
    <w:rsid w:val="00557BB0"/>
    <w:rsid w:val="00560631"/>
    <w:rsid w:val="00561465"/>
    <w:rsid w:val="005614E0"/>
    <w:rsid w:val="00561C7A"/>
    <w:rsid w:val="00562498"/>
    <w:rsid w:val="0056383E"/>
    <w:rsid w:val="00563C2C"/>
    <w:rsid w:val="00564CE9"/>
    <w:rsid w:val="00565ED9"/>
    <w:rsid w:val="005739E4"/>
    <w:rsid w:val="00574AA7"/>
    <w:rsid w:val="00574B01"/>
    <w:rsid w:val="00574D2F"/>
    <w:rsid w:val="00575019"/>
    <w:rsid w:val="005755F4"/>
    <w:rsid w:val="0057736E"/>
    <w:rsid w:val="005807B9"/>
    <w:rsid w:val="00580B25"/>
    <w:rsid w:val="005811CD"/>
    <w:rsid w:val="00581C12"/>
    <w:rsid w:val="00583EB3"/>
    <w:rsid w:val="005851AA"/>
    <w:rsid w:val="00585312"/>
    <w:rsid w:val="00591C3F"/>
    <w:rsid w:val="00592572"/>
    <w:rsid w:val="005927E1"/>
    <w:rsid w:val="00594F26"/>
    <w:rsid w:val="00595178"/>
    <w:rsid w:val="005956CF"/>
    <w:rsid w:val="005A46C3"/>
    <w:rsid w:val="005A709E"/>
    <w:rsid w:val="005B1378"/>
    <w:rsid w:val="005B38FE"/>
    <w:rsid w:val="005B4251"/>
    <w:rsid w:val="005B4306"/>
    <w:rsid w:val="005B630A"/>
    <w:rsid w:val="005B740F"/>
    <w:rsid w:val="005B781A"/>
    <w:rsid w:val="005B7F69"/>
    <w:rsid w:val="005C0568"/>
    <w:rsid w:val="005C477D"/>
    <w:rsid w:val="005C5555"/>
    <w:rsid w:val="005C727E"/>
    <w:rsid w:val="005D14FB"/>
    <w:rsid w:val="005D167E"/>
    <w:rsid w:val="005D19A0"/>
    <w:rsid w:val="005D1B12"/>
    <w:rsid w:val="005D2EFF"/>
    <w:rsid w:val="005D3E4F"/>
    <w:rsid w:val="005D48CB"/>
    <w:rsid w:val="005D4BAC"/>
    <w:rsid w:val="005D6194"/>
    <w:rsid w:val="005D66BE"/>
    <w:rsid w:val="005D7374"/>
    <w:rsid w:val="005E1077"/>
    <w:rsid w:val="005E1705"/>
    <w:rsid w:val="005E1747"/>
    <w:rsid w:val="005E2535"/>
    <w:rsid w:val="005E3A07"/>
    <w:rsid w:val="005E4B9A"/>
    <w:rsid w:val="005E5469"/>
    <w:rsid w:val="005E59B6"/>
    <w:rsid w:val="005E5B9E"/>
    <w:rsid w:val="005E5F53"/>
    <w:rsid w:val="005F3F0A"/>
    <w:rsid w:val="005F4DD4"/>
    <w:rsid w:val="005F51E7"/>
    <w:rsid w:val="005F5335"/>
    <w:rsid w:val="005F5526"/>
    <w:rsid w:val="005F70A3"/>
    <w:rsid w:val="006015C0"/>
    <w:rsid w:val="00602C8C"/>
    <w:rsid w:val="006060C1"/>
    <w:rsid w:val="00607796"/>
    <w:rsid w:val="00610F17"/>
    <w:rsid w:val="006113BE"/>
    <w:rsid w:val="00611FDA"/>
    <w:rsid w:val="0061245D"/>
    <w:rsid w:val="00612537"/>
    <w:rsid w:val="00612660"/>
    <w:rsid w:val="00613385"/>
    <w:rsid w:val="00613AB5"/>
    <w:rsid w:val="00616082"/>
    <w:rsid w:val="0062115D"/>
    <w:rsid w:val="00624B66"/>
    <w:rsid w:val="00625116"/>
    <w:rsid w:val="006253BD"/>
    <w:rsid w:val="00627D5F"/>
    <w:rsid w:val="0063125E"/>
    <w:rsid w:val="00631EC1"/>
    <w:rsid w:val="0063267B"/>
    <w:rsid w:val="00633D14"/>
    <w:rsid w:val="006344D1"/>
    <w:rsid w:val="00636136"/>
    <w:rsid w:val="00636611"/>
    <w:rsid w:val="00636AAC"/>
    <w:rsid w:val="00636ACD"/>
    <w:rsid w:val="00637D78"/>
    <w:rsid w:val="00641553"/>
    <w:rsid w:val="00641651"/>
    <w:rsid w:val="006418F6"/>
    <w:rsid w:val="0064369F"/>
    <w:rsid w:val="00644162"/>
    <w:rsid w:val="00645031"/>
    <w:rsid w:val="006453E2"/>
    <w:rsid w:val="006504C7"/>
    <w:rsid w:val="0065053B"/>
    <w:rsid w:val="006509FC"/>
    <w:rsid w:val="00650FFD"/>
    <w:rsid w:val="006526F3"/>
    <w:rsid w:val="00652D30"/>
    <w:rsid w:val="006536CE"/>
    <w:rsid w:val="00654254"/>
    <w:rsid w:val="00654837"/>
    <w:rsid w:val="00655D80"/>
    <w:rsid w:val="006573EA"/>
    <w:rsid w:val="0066191C"/>
    <w:rsid w:val="0066213F"/>
    <w:rsid w:val="0066323D"/>
    <w:rsid w:val="00663432"/>
    <w:rsid w:val="00663CB2"/>
    <w:rsid w:val="00663E87"/>
    <w:rsid w:val="00663EB9"/>
    <w:rsid w:val="00664B34"/>
    <w:rsid w:val="00665150"/>
    <w:rsid w:val="00665BA2"/>
    <w:rsid w:val="0066609C"/>
    <w:rsid w:val="00666CB4"/>
    <w:rsid w:val="0067039B"/>
    <w:rsid w:val="00671558"/>
    <w:rsid w:val="0067423F"/>
    <w:rsid w:val="00674749"/>
    <w:rsid w:val="006748FF"/>
    <w:rsid w:val="00674DB7"/>
    <w:rsid w:val="00677526"/>
    <w:rsid w:val="0067798F"/>
    <w:rsid w:val="0068056F"/>
    <w:rsid w:val="0068073D"/>
    <w:rsid w:val="0068198A"/>
    <w:rsid w:val="00681FA7"/>
    <w:rsid w:val="0068313A"/>
    <w:rsid w:val="0068507E"/>
    <w:rsid w:val="00685639"/>
    <w:rsid w:val="0068793C"/>
    <w:rsid w:val="00687CB3"/>
    <w:rsid w:val="006919A4"/>
    <w:rsid w:val="00692426"/>
    <w:rsid w:val="006931F8"/>
    <w:rsid w:val="00693502"/>
    <w:rsid w:val="006A0204"/>
    <w:rsid w:val="006A03CA"/>
    <w:rsid w:val="006A155D"/>
    <w:rsid w:val="006A1778"/>
    <w:rsid w:val="006A42DB"/>
    <w:rsid w:val="006A69E4"/>
    <w:rsid w:val="006A77E5"/>
    <w:rsid w:val="006A7D70"/>
    <w:rsid w:val="006B3B89"/>
    <w:rsid w:val="006B6166"/>
    <w:rsid w:val="006B6BAE"/>
    <w:rsid w:val="006B74DC"/>
    <w:rsid w:val="006B7567"/>
    <w:rsid w:val="006C1E4B"/>
    <w:rsid w:val="006C20DC"/>
    <w:rsid w:val="006C2F85"/>
    <w:rsid w:val="006C353D"/>
    <w:rsid w:val="006C4388"/>
    <w:rsid w:val="006C45D1"/>
    <w:rsid w:val="006C4947"/>
    <w:rsid w:val="006C545B"/>
    <w:rsid w:val="006C6BB2"/>
    <w:rsid w:val="006D2FA4"/>
    <w:rsid w:val="006D59AC"/>
    <w:rsid w:val="006D71A6"/>
    <w:rsid w:val="006D72BE"/>
    <w:rsid w:val="006E14BD"/>
    <w:rsid w:val="006E14D9"/>
    <w:rsid w:val="006E1DA8"/>
    <w:rsid w:val="006E1E39"/>
    <w:rsid w:val="006E5414"/>
    <w:rsid w:val="006E78A5"/>
    <w:rsid w:val="006F2950"/>
    <w:rsid w:val="006F2D07"/>
    <w:rsid w:val="006F3A54"/>
    <w:rsid w:val="006F47D8"/>
    <w:rsid w:val="007004BA"/>
    <w:rsid w:val="00702A97"/>
    <w:rsid w:val="00702D7D"/>
    <w:rsid w:val="00704464"/>
    <w:rsid w:val="007046BE"/>
    <w:rsid w:val="00705274"/>
    <w:rsid w:val="00711153"/>
    <w:rsid w:val="00712E26"/>
    <w:rsid w:val="00713A1F"/>
    <w:rsid w:val="007143BD"/>
    <w:rsid w:val="0071776B"/>
    <w:rsid w:val="007178CF"/>
    <w:rsid w:val="00717D22"/>
    <w:rsid w:val="00720C79"/>
    <w:rsid w:val="00720DF3"/>
    <w:rsid w:val="00722483"/>
    <w:rsid w:val="0072312F"/>
    <w:rsid w:val="007239AC"/>
    <w:rsid w:val="007346A4"/>
    <w:rsid w:val="00736769"/>
    <w:rsid w:val="0073780F"/>
    <w:rsid w:val="00737EAE"/>
    <w:rsid w:val="007407CD"/>
    <w:rsid w:val="00743B84"/>
    <w:rsid w:val="00745D8A"/>
    <w:rsid w:val="007474A7"/>
    <w:rsid w:val="0075154C"/>
    <w:rsid w:val="00752C36"/>
    <w:rsid w:val="007549C1"/>
    <w:rsid w:val="0075533D"/>
    <w:rsid w:val="0075599A"/>
    <w:rsid w:val="00757D46"/>
    <w:rsid w:val="0076055C"/>
    <w:rsid w:val="00762664"/>
    <w:rsid w:val="00764308"/>
    <w:rsid w:val="00765445"/>
    <w:rsid w:val="007719F2"/>
    <w:rsid w:val="00773409"/>
    <w:rsid w:val="00773B97"/>
    <w:rsid w:val="00774078"/>
    <w:rsid w:val="007752B6"/>
    <w:rsid w:val="00775AE4"/>
    <w:rsid w:val="0077755B"/>
    <w:rsid w:val="0077760B"/>
    <w:rsid w:val="00781533"/>
    <w:rsid w:val="00781EF8"/>
    <w:rsid w:val="007829E9"/>
    <w:rsid w:val="0078437F"/>
    <w:rsid w:val="007852D3"/>
    <w:rsid w:val="007853C9"/>
    <w:rsid w:val="007861D9"/>
    <w:rsid w:val="00786DBC"/>
    <w:rsid w:val="00787502"/>
    <w:rsid w:val="00787A29"/>
    <w:rsid w:val="0079113D"/>
    <w:rsid w:val="00793BC5"/>
    <w:rsid w:val="0079605F"/>
    <w:rsid w:val="00796BA4"/>
    <w:rsid w:val="007A02BA"/>
    <w:rsid w:val="007A0F4D"/>
    <w:rsid w:val="007A1324"/>
    <w:rsid w:val="007A384E"/>
    <w:rsid w:val="007A3F81"/>
    <w:rsid w:val="007A78A2"/>
    <w:rsid w:val="007B07BA"/>
    <w:rsid w:val="007B1A75"/>
    <w:rsid w:val="007B1A81"/>
    <w:rsid w:val="007B1D56"/>
    <w:rsid w:val="007B25B4"/>
    <w:rsid w:val="007B3385"/>
    <w:rsid w:val="007B392E"/>
    <w:rsid w:val="007B6DF4"/>
    <w:rsid w:val="007B72AE"/>
    <w:rsid w:val="007C033A"/>
    <w:rsid w:val="007C1485"/>
    <w:rsid w:val="007C3532"/>
    <w:rsid w:val="007D000F"/>
    <w:rsid w:val="007D09C2"/>
    <w:rsid w:val="007D0C61"/>
    <w:rsid w:val="007D10FA"/>
    <w:rsid w:val="007D128B"/>
    <w:rsid w:val="007D173C"/>
    <w:rsid w:val="007D353F"/>
    <w:rsid w:val="007D4A64"/>
    <w:rsid w:val="007E11BE"/>
    <w:rsid w:val="007E18C2"/>
    <w:rsid w:val="007E1F2B"/>
    <w:rsid w:val="007E21F9"/>
    <w:rsid w:val="007E2BEF"/>
    <w:rsid w:val="007E3C08"/>
    <w:rsid w:val="007E4520"/>
    <w:rsid w:val="007E55A3"/>
    <w:rsid w:val="007F031A"/>
    <w:rsid w:val="007F105C"/>
    <w:rsid w:val="007F356E"/>
    <w:rsid w:val="007F3CA1"/>
    <w:rsid w:val="00800709"/>
    <w:rsid w:val="008023D4"/>
    <w:rsid w:val="008055CE"/>
    <w:rsid w:val="008075FA"/>
    <w:rsid w:val="008076A5"/>
    <w:rsid w:val="00807B76"/>
    <w:rsid w:val="00810569"/>
    <w:rsid w:val="00813629"/>
    <w:rsid w:val="00814705"/>
    <w:rsid w:val="00814F0F"/>
    <w:rsid w:val="008210AD"/>
    <w:rsid w:val="0082143C"/>
    <w:rsid w:val="008217C8"/>
    <w:rsid w:val="00823194"/>
    <w:rsid w:val="0082471A"/>
    <w:rsid w:val="00824789"/>
    <w:rsid w:val="008254A3"/>
    <w:rsid w:val="00826433"/>
    <w:rsid w:val="0082690C"/>
    <w:rsid w:val="00827779"/>
    <w:rsid w:val="00830063"/>
    <w:rsid w:val="008306B3"/>
    <w:rsid w:val="008335D6"/>
    <w:rsid w:val="008340DE"/>
    <w:rsid w:val="008350E2"/>
    <w:rsid w:val="0083529F"/>
    <w:rsid w:val="00835848"/>
    <w:rsid w:val="00836A71"/>
    <w:rsid w:val="00836F8B"/>
    <w:rsid w:val="0083715D"/>
    <w:rsid w:val="00837F03"/>
    <w:rsid w:val="00841B4D"/>
    <w:rsid w:val="0084245D"/>
    <w:rsid w:val="00843291"/>
    <w:rsid w:val="008437C1"/>
    <w:rsid w:val="00843F1D"/>
    <w:rsid w:val="008441C3"/>
    <w:rsid w:val="00844457"/>
    <w:rsid w:val="0084496A"/>
    <w:rsid w:val="008474B8"/>
    <w:rsid w:val="00850D59"/>
    <w:rsid w:val="00852A0F"/>
    <w:rsid w:val="00854697"/>
    <w:rsid w:val="00854B6C"/>
    <w:rsid w:val="008553F4"/>
    <w:rsid w:val="008555BE"/>
    <w:rsid w:val="0085586D"/>
    <w:rsid w:val="00861598"/>
    <w:rsid w:val="008621FB"/>
    <w:rsid w:val="00865D1D"/>
    <w:rsid w:val="00867AD4"/>
    <w:rsid w:val="008703FD"/>
    <w:rsid w:val="008714EB"/>
    <w:rsid w:val="0087174B"/>
    <w:rsid w:val="0087217D"/>
    <w:rsid w:val="00873A4A"/>
    <w:rsid w:val="0087510A"/>
    <w:rsid w:val="00875C13"/>
    <w:rsid w:val="00880C00"/>
    <w:rsid w:val="00881006"/>
    <w:rsid w:val="00881D72"/>
    <w:rsid w:val="00882597"/>
    <w:rsid w:val="00883662"/>
    <w:rsid w:val="00887F17"/>
    <w:rsid w:val="00893697"/>
    <w:rsid w:val="0089570C"/>
    <w:rsid w:val="00895823"/>
    <w:rsid w:val="00895861"/>
    <w:rsid w:val="00896399"/>
    <w:rsid w:val="008A2504"/>
    <w:rsid w:val="008A282E"/>
    <w:rsid w:val="008A4BE2"/>
    <w:rsid w:val="008B2652"/>
    <w:rsid w:val="008B2F87"/>
    <w:rsid w:val="008B5B18"/>
    <w:rsid w:val="008B721F"/>
    <w:rsid w:val="008B7660"/>
    <w:rsid w:val="008B7A1F"/>
    <w:rsid w:val="008C3987"/>
    <w:rsid w:val="008C4CBA"/>
    <w:rsid w:val="008C5F7F"/>
    <w:rsid w:val="008C66E6"/>
    <w:rsid w:val="008C7D6A"/>
    <w:rsid w:val="008D1760"/>
    <w:rsid w:val="008D29A3"/>
    <w:rsid w:val="008D340F"/>
    <w:rsid w:val="008D3705"/>
    <w:rsid w:val="008D3784"/>
    <w:rsid w:val="008D4C60"/>
    <w:rsid w:val="008D4D00"/>
    <w:rsid w:val="008D5586"/>
    <w:rsid w:val="008D5AD3"/>
    <w:rsid w:val="008E0515"/>
    <w:rsid w:val="008E1466"/>
    <w:rsid w:val="008E1EC9"/>
    <w:rsid w:val="008E269A"/>
    <w:rsid w:val="008E3A22"/>
    <w:rsid w:val="008E3A9A"/>
    <w:rsid w:val="008E6D94"/>
    <w:rsid w:val="008E7299"/>
    <w:rsid w:val="008E734E"/>
    <w:rsid w:val="008F11C5"/>
    <w:rsid w:val="008F1809"/>
    <w:rsid w:val="008F2067"/>
    <w:rsid w:val="008F2B75"/>
    <w:rsid w:val="008F6C8A"/>
    <w:rsid w:val="008F75BD"/>
    <w:rsid w:val="008F7FC5"/>
    <w:rsid w:val="00900CA1"/>
    <w:rsid w:val="00904903"/>
    <w:rsid w:val="009065CB"/>
    <w:rsid w:val="00906AA8"/>
    <w:rsid w:val="009105FC"/>
    <w:rsid w:val="009114D7"/>
    <w:rsid w:val="00914EB2"/>
    <w:rsid w:val="00916FAE"/>
    <w:rsid w:val="00920DF0"/>
    <w:rsid w:val="009255B8"/>
    <w:rsid w:val="00926041"/>
    <w:rsid w:val="009261CB"/>
    <w:rsid w:val="00930126"/>
    <w:rsid w:val="00934755"/>
    <w:rsid w:val="0093528F"/>
    <w:rsid w:val="009359DA"/>
    <w:rsid w:val="0093655B"/>
    <w:rsid w:val="00937CEE"/>
    <w:rsid w:val="00940967"/>
    <w:rsid w:val="00944121"/>
    <w:rsid w:val="009441F3"/>
    <w:rsid w:val="00944CBC"/>
    <w:rsid w:val="009465D8"/>
    <w:rsid w:val="009504AC"/>
    <w:rsid w:val="00950550"/>
    <w:rsid w:val="00952313"/>
    <w:rsid w:val="00952D19"/>
    <w:rsid w:val="00953ED1"/>
    <w:rsid w:val="009556A6"/>
    <w:rsid w:val="00956AD1"/>
    <w:rsid w:val="0095743B"/>
    <w:rsid w:val="00957768"/>
    <w:rsid w:val="009578DA"/>
    <w:rsid w:val="00957A26"/>
    <w:rsid w:val="00964BF6"/>
    <w:rsid w:val="009670A7"/>
    <w:rsid w:val="00967814"/>
    <w:rsid w:val="0097126F"/>
    <w:rsid w:val="0097245C"/>
    <w:rsid w:val="00973D9A"/>
    <w:rsid w:val="00974DB1"/>
    <w:rsid w:val="00976392"/>
    <w:rsid w:val="00981F19"/>
    <w:rsid w:val="0098431A"/>
    <w:rsid w:val="00984A3C"/>
    <w:rsid w:val="00985A30"/>
    <w:rsid w:val="009864D1"/>
    <w:rsid w:val="009906A8"/>
    <w:rsid w:val="0099094D"/>
    <w:rsid w:val="00992F7A"/>
    <w:rsid w:val="00993163"/>
    <w:rsid w:val="009948E7"/>
    <w:rsid w:val="0099598F"/>
    <w:rsid w:val="009970CD"/>
    <w:rsid w:val="009A0AA9"/>
    <w:rsid w:val="009A2C26"/>
    <w:rsid w:val="009A4B0F"/>
    <w:rsid w:val="009A776E"/>
    <w:rsid w:val="009B0004"/>
    <w:rsid w:val="009B055A"/>
    <w:rsid w:val="009B0C23"/>
    <w:rsid w:val="009B390F"/>
    <w:rsid w:val="009B5B09"/>
    <w:rsid w:val="009B77B9"/>
    <w:rsid w:val="009C0390"/>
    <w:rsid w:val="009C28C1"/>
    <w:rsid w:val="009C46DD"/>
    <w:rsid w:val="009C4B5E"/>
    <w:rsid w:val="009C4E6D"/>
    <w:rsid w:val="009D1F7D"/>
    <w:rsid w:val="009D28C4"/>
    <w:rsid w:val="009D301B"/>
    <w:rsid w:val="009D527D"/>
    <w:rsid w:val="009D6E59"/>
    <w:rsid w:val="009D734E"/>
    <w:rsid w:val="009D7F00"/>
    <w:rsid w:val="009E3427"/>
    <w:rsid w:val="009E3609"/>
    <w:rsid w:val="009E369B"/>
    <w:rsid w:val="009E3D8A"/>
    <w:rsid w:val="009E4FC1"/>
    <w:rsid w:val="009E552D"/>
    <w:rsid w:val="009E63DE"/>
    <w:rsid w:val="009E64E6"/>
    <w:rsid w:val="009E6688"/>
    <w:rsid w:val="009E77CD"/>
    <w:rsid w:val="009F027D"/>
    <w:rsid w:val="009F41CF"/>
    <w:rsid w:val="009F5678"/>
    <w:rsid w:val="009F663B"/>
    <w:rsid w:val="009F68B8"/>
    <w:rsid w:val="009F7528"/>
    <w:rsid w:val="009F753A"/>
    <w:rsid w:val="009F769C"/>
    <w:rsid w:val="00A00171"/>
    <w:rsid w:val="00A00492"/>
    <w:rsid w:val="00A00D92"/>
    <w:rsid w:val="00A02F1C"/>
    <w:rsid w:val="00A037E5"/>
    <w:rsid w:val="00A05D11"/>
    <w:rsid w:val="00A06A77"/>
    <w:rsid w:val="00A06C1C"/>
    <w:rsid w:val="00A105AE"/>
    <w:rsid w:val="00A11B85"/>
    <w:rsid w:val="00A1228C"/>
    <w:rsid w:val="00A138C3"/>
    <w:rsid w:val="00A15E23"/>
    <w:rsid w:val="00A17325"/>
    <w:rsid w:val="00A201B4"/>
    <w:rsid w:val="00A2034B"/>
    <w:rsid w:val="00A227A0"/>
    <w:rsid w:val="00A227F4"/>
    <w:rsid w:val="00A22A51"/>
    <w:rsid w:val="00A23FC2"/>
    <w:rsid w:val="00A243B0"/>
    <w:rsid w:val="00A25958"/>
    <w:rsid w:val="00A25E4D"/>
    <w:rsid w:val="00A30B18"/>
    <w:rsid w:val="00A313E4"/>
    <w:rsid w:val="00A32E1F"/>
    <w:rsid w:val="00A352D5"/>
    <w:rsid w:val="00A37CA7"/>
    <w:rsid w:val="00A413F4"/>
    <w:rsid w:val="00A420B6"/>
    <w:rsid w:val="00A42B0E"/>
    <w:rsid w:val="00A43E20"/>
    <w:rsid w:val="00A473AE"/>
    <w:rsid w:val="00A47A30"/>
    <w:rsid w:val="00A51AA3"/>
    <w:rsid w:val="00A527A5"/>
    <w:rsid w:val="00A5669A"/>
    <w:rsid w:val="00A60050"/>
    <w:rsid w:val="00A62025"/>
    <w:rsid w:val="00A62323"/>
    <w:rsid w:val="00A66419"/>
    <w:rsid w:val="00A66F88"/>
    <w:rsid w:val="00A67330"/>
    <w:rsid w:val="00A71BC6"/>
    <w:rsid w:val="00A732AB"/>
    <w:rsid w:val="00A732E7"/>
    <w:rsid w:val="00A73759"/>
    <w:rsid w:val="00A73C7F"/>
    <w:rsid w:val="00A755C4"/>
    <w:rsid w:val="00A76D17"/>
    <w:rsid w:val="00A8166A"/>
    <w:rsid w:val="00A82680"/>
    <w:rsid w:val="00A83A3B"/>
    <w:rsid w:val="00A83FB7"/>
    <w:rsid w:val="00A843A4"/>
    <w:rsid w:val="00A87362"/>
    <w:rsid w:val="00A90F37"/>
    <w:rsid w:val="00A91386"/>
    <w:rsid w:val="00A9244C"/>
    <w:rsid w:val="00A934F7"/>
    <w:rsid w:val="00A95A9A"/>
    <w:rsid w:val="00A968D0"/>
    <w:rsid w:val="00AA0D98"/>
    <w:rsid w:val="00AA1877"/>
    <w:rsid w:val="00AA32C0"/>
    <w:rsid w:val="00AA3A16"/>
    <w:rsid w:val="00AA68C1"/>
    <w:rsid w:val="00AB0C00"/>
    <w:rsid w:val="00AB2131"/>
    <w:rsid w:val="00AB2B38"/>
    <w:rsid w:val="00AB39D5"/>
    <w:rsid w:val="00AC0A55"/>
    <w:rsid w:val="00AC2612"/>
    <w:rsid w:val="00AC5BBB"/>
    <w:rsid w:val="00AD1D1D"/>
    <w:rsid w:val="00AD283D"/>
    <w:rsid w:val="00AD2A3B"/>
    <w:rsid w:val="00AD3335"/>
    <w:rsid w:val="00AD48CD"/>
    <w:rsid w:val="00AD5388"/>
    <w:rsid w:val="00AD6885"/>
    <w:rsid w:val="00AE1460"/>
    <w:rsid w:val="00AE1A57"/>
    <w:rsid w:val="00AE45F6"/>
    <w:rsid w:val="00AE5F8C"/>
    <w:rsid w:val="00AE662B"/>
    <w:rsid w:val="00AF0E85"/>
    <w:rsid w:val="00AF233C"/>
    <w:rsid w:val="00AF2998"/>
    <w:rsid w:val="00AF2A25"/>
    <w:rsid w:val="00AF4739"/>
    <w:rsid w:val="00AF47F9"/>
    <w:rsid w:val="00AF52C2"/>
    <w:rsid w:val="00AF600E"/>
    <w:rsid w:val="00AF61D1"/>
    <w:rsid w:val="00AF6917"/>
    <w:rsid w:val="00AF70A4"/>
    <w:rsid w:val="00B01081"/>
    <w:rsid w:val="00B0198D"/>
    <w:rsid w:val="00B04CBC"/>
    <w:rsid w:val="00B05210"/>
    <w:rsid w:val="00B113E6"/>
    <w:rsid w:val="00B11A9B"/>
    <w:rsid w:val="00B12CF8"/>
    <w:rsid w:val="00B157D9"/>
    <w:rsid w:val="00B17065"/>
    <w:rsid w:val="00B21EDE"/>
    <w:rsid w:val="00B22F21"/>
    <w:rsid w:val="00B32E82"/>
    <w:rsid w:val="00B3354B"/>
    <w:rsid w:val="00B3405B"/>
    <w:rsid w:val="00B36BB8"/>
    <w:rsid w:val="00B378C4"/>
    <w:rsid w:val="00B40293"/>
    <w:rsid w:val="00B40806"/>
    <w:rsid w:val="00B4120C"/>
    <w:rsid w:val="00B413A8"/>
    <w:rsid w:val="00B42A6D"/>
    <w:rsid w:val="00B42FB6"/>
    <w:rsid w:val="00B45211"/>
    <w:rsid w:val="00B45545"/>
    <w:rsid w:val="00B46920"/>
    <w:rsid w:val="00B47D9A"/>
    <w:rsid w:val="00B5065A"/>
    <w:rsid w:val="00B51D20"/>
    <w:rsid w:val="00B521FD"/>
    <w:rsid w:val="00B54829"/>
    <w:rsid w:val="00B55DC7"/>
    <w:rsid w:val="00B56D68"/>
    <w:rsid w:val="00B641E7"/>
    <w:rsid w:val="00B65A3E"/>
    <w:rsid w:val="00B67339"/>
    <w:rsid w:val="00B71F14"/>
    <w:rsid w:val="00B73F80"/>
    <w:rsid w:val="00B74307"/>
    <w:rsid w:val="00B75352"/>
    <w:rsid w:val="00B76D3A"/>
    <w:rsid w:val="00B829EA"/>
    <w:rsid w:val="00B8443C"/>
    <w:rsid w:val="00B854CA"/>
    <w:rsid w:val="00B855E6"/>
    <w:rsid w:val="00B8608C"/>
    <w:rsid w:val="00B87069"/>
    <w:rsid w:val="00B873EF"/>
    <w:rsid w:val="00B87F27"/>
    <w:rsid w:val="00B9004A"/>
    <w:rsid w:val="00B910EE"/>
    <w:rsid w:val="00B91A3D"/>
    <w:rsid w:val="00B91C09"/>
    <w:rsid w:val="00B93AA9"/>
    <w:rsid w:val="00B97770"/>
    <w:rsid w:val="00BA3EC9"/>
    <w:rsid w:val="00BA7C86"/>
    <w:rsid w:val="00BB1015"/>
    <w:rsid w:val="00BB1CD1"/>
    <w:rsid w:val="00BB2987"/>
    <w:rsid w:val="00BB2DE1"/>
    <w:rsid w:val="00BB2F51"/>
    <w:rsid w:val="00BB6BDB"/>
    <w:rsid w:val="00BB7835"/>
    <w:rsid w:val="00BC0138"/>
    <w:rsid w:val="00BC58F2"/>
    <w:rsid w:val="00BC76F2"/>
    <w:rsid w:val="00BC7E70"/>
    <w:rsid w:val="00BD45CE"/>
    <w:rsid w:val="00BD5C39"/>
    <w:rsid w:val="00BD6FC4"/>
    <w:rsid w:val="00BD7D77"/>
    <w:rsid w:val="00BE0DED"/>
    <w:rsid w:val="00BE1A63"/>
    <w:rsid w:val="00BE2B3B"/>
    <w:rsid w:val="00BE5A9E"/>
    <w:rsid w:val="00BE637B"/>
    <w:rsid w:val="00BE722B"/>
    <w:rsid w:val="00BF005E"/>
    <w:rsid w:val="00BF20FA"/>
    <w:rsid w:val="00BF371A"/>
    <w:rsid w:val="00BF4455"/>
    <w:rsid w:val="00BF5401"/>
    <w:rsid w:val="00C007BD"/>
    <w:rsid w:val="00C00808"/>
    <w:rsid w:val="00C00A32"/>
    <w:rsid w:val="00C0156A"/>
    <w:rsid w:val="00C05C3A"/>
    <w:rsid w:val="00C060A5"/>
    <w:rsid w:val="00C0639B"/>
    <w:rsid w:val="00C065C8"/>
    <w:rsid w:val="00C06714"/>
    <w:rsid w:val="00C06E45"/>
    <w:rsid w:val="00C07927"/>
    <w:rsid w:val="00C10831"/>
    <w:rsid w:val="00C10E38"/>
    <w:rsid w:val="00C117FD"/>
    <w:rsid w:val="00C11F2E"/>
    <w:rsid w:val="00C122B1"/>
    <w:rsid w:val="00C12DC3"/>
    <w:rsid w:val="00C12FE0"/>
    <w:rsid w:val="00C132B8"/>
    <w:rsid w:val="00C13ECD"/>
    <w:rsid w:val="00C15EF1"/>
    <w:rsid w:val="00C1723F"/>
    <w:rsid w:val="00C22400"/>
    <w:rsid w:val="00C22679"/>
    <w:rsid w:val="00C226C8"/>
    <w:rsid w:val="00C230B3"/>
    <w:rsid w:val="00C233AE"/>
    <w:rsid w:val="00C234EC"/>
    <w:rsid w:val="00C2460C"/>
    <w:rsid w:val="00C27A51"/>
    <w:rsid w:val="00C3096F"/>
    <w:rsid w:val="00C31B1D"/>
    <w:rsid w:val="00C33BA3"/>
    <w:rsid w:val="00C343D7"/>
    <w:rsid w:val="00C40658"/>
    <w:rsid w:val="00C42059"/>
    <w:rsid w:val="00C42452"/>
    <w:rsid w:val="00C42D25"/>
    <w:rsid w:val="00C43665"/>
    <w:rsid w:val="00C45913"/>
    <w:rsid w:val="00C47BE1"/>
    <w:rsid w:val="00C502C6"/>
    <w:rsid w:val="00C50379"/>
    <w:rsid w:val="00C50EC4"/>
    <w:rsid w:val="00C5358A"/>
    <w:rsid w:val="00C53E09"/>
    <w:rsid w:val="00C56498"/>
    <w:rsid w:val="00C565F5"/>
    <w:rsid w:val="00C60A94"/>
    <w:rsid w:val="00C62064"/>
    <w:rsid w:val="00C62B03"/>
    <w:rsid w:val="00C63FBD"/>
    <w:rsid w:val="00C64BD7"/>
    <w:rsid w:val="00C650AA"/>
    <w:rsid w:val="00C65DB9"/>
    <w:rsid w:val="00C66172"/>
    <w:rsid w:val="00C70995"/>
    <w:rsid w:val="00C73418"/>
    <w:rsid w:val="00C76962"/>
    <w:rsid w:val="00C81F47"/>
    <w:rsid w:val="00C833D8"/>
    <w:rsid w:val="00C839F8"/>
    <w:rsid w:val="00C840B9"/>
    <w:rsid w:val="00C9008B"/>
    <w:rsid w:val="00C91B35"/>
    <w:rsid w:val="00C9339C"/>
    <w:rsid w:val="00C969CE"/>
    <w:rsid w:val="00CA32C9"/>
    <w:rsid w:val="00CA3545"/>
    <w:rsid w:val="00CB38C4"/>
    <w:rsid w:val="00CB3CDA"/>
    <w:rsid w:val="00CB62BF"/>
    <w:rsid w:val="00CB6AA8"/>
    <w:rsid w:val="00CC0D59"/>
    <w:rsid w:val="00CC33C7"/>
    <w:rsid w:val="00CC35BA"/>
    <w:rsid w:val="00CC3724"/>
    <w:rsid w:val="00CC4000"/>
    <w:rsid w:val="00CC468D"/>
    <w:rsid w:val="00CC5A3E"/>
    <w:rsid w:val="00CC7B60"/>
    <w:rsid w:val="00CD3F6E"/>
    <w:rsid w:val="00CD4681"/>
    <w:rsid w:val="00CD5B17"/>
    <w:rsid w:val="00CE1930"/>
    <w:rsid w:val="00CE2B7B"/>
    <w:rsid w:val="00CE415C"/>
    <w:rsid w:val="00CE561A"/>
    <w:rsid w:val="00CE6376"/>
    <w:rsid w:val="00CE6691"/>
    <w:rsid w:val="00CE6C87"/>
    <w:rsid w:val="00CF04CD"/>
    <w:rsid w:val="00CF27F8"/>
    <w:rsid w:val="00CF54DE"/>
    <w:rsid w:val="00CF59D7"/>
    <w:rsid w:val="00D007AE"/>
    <w:rsid w:val="00D008E2"/>
    <w:rsid w:val="00D021B2"/>
    <w:rsid w:val="00D03806"/>
    <w:rsid w:val="00D046EF"/>
    <w:rsid w:val="00D04871"/>
    <w:rsid w:val="00D0545B"/>
    <w:rsid w:val="00D05618"/>
    <w:rsid w:val="00D0584A"/>
    <w:rsid w:val="00D102C5"/>
    <w:rsid w:val="00D1070F"/>
    <w:rsid w:val="00D125DB"/>
    <w:rsid w:val="00D127C8"/>
    <w:rsid w:val="00D143D4"/>
    <w:rsid w:val="00D1504F"/>
    <w:rsid w:val="00D171BE"/>
    <w:rsid w:val="00D20261"/>
    <w:rsid w:val="00D20485"/>
    <w:rsid w:val="00D2051A"/>
    <w:rsid w:val="00D2149D"/>
    <w:rsid w:val="00D220ED"/>
    <w:rsid w:val="00D225B3"/>
    <w:rsid w:val="00D23E6D"/>
    <w:rsid w:val="00D24307"/>
    <w:rsid w:val="00D2761A"/>
    <w:rsid w:val="00D27957"/>
    <w:rsid w:val="00D27EE7"/>
    <w:rsid w:val="00D314A4"/>
    <w:rsid w:val="00D326B6"/>
    <w:rsid w:val="00D34F9E"/>
    <w:rsid w:val="00D359B0"/>
    <w:rsid w:val="00D41A05"/>
    <w:rsid w:val="00D42249"/>
    <w:rsid w:val="00D4311E"/>
    <w:rsid w:val="00D433FB"/>
    <w:rsid w:val="00D43400"/>
    <w:rsid w:val="00D43B74"/>
    <w:rsid w:val="00D44052"/>
    <w:rsid w:val="00D44DBF"/>
    <w:rsid w:val="00D50B2B"/>
    <w:rsid w:val="00D516B3"/>
    <w:rsid w:val="00D54457"/>
    <w:rsid w:val="00D54F73"/>
    <w:rsid w:val="00D54F7B"/>
    <w:rsid w:val="00D55E12"/>
    <w:rsid w:val="00D57FAF"/>
    <w:rsid w:val="00D6214D"/>
    <w:rsid w:val="00D646A5"/>
    <w:rsid w:val="00D64FB6"/>
    <w:rsid w:val="00D67695"/>
    <w:rsid w:val="00D70D0A"/>
    <w:rsid w:val="00D70DE7"/>
    <w:rsid w:val="00D72796"/>
    <w:rsid w:val="00D7410D"/>
    <w:rsid w:val="00D743CC"/>
    <w:rsid w:val="00D75C86"/>
    <w:rsid w:val="00D77460"/>
    <w:rsid w:val="00D7775C"/>
    <w:rsid w:val="00D80B43"/>
    <w:rsid w:val="00D8113B"/>
    <w:rsid w:val="00D81393"/>
    <w:rsid w:val="00D81BA1"/>
    <w:rsid w:val="00D8440D"/>
    <w:rsid w:val="00D85861"/>
    <w:rsid w:val="00D85D1C"/>
    <w:rsid w:val="00D87C11"/>
    <w:rsid w:val="00D91965"/>
    <w:rsid w:val="00D936D3"/>
    <w:rsid w:val="00D958B7"/>
    <w:rsid w:val="00D960A7"/>
    <w:rsid w:val="00DA1895"/>
    <w:rsid w:val="00DA5508"/>
    <w:rsid w:val="00DA5C09"/>
    <w:rsid w:val="00DA7334"/>
    <w:rsid w:val="00DB20DE"/>
    <w:rsid w:val="00DB26F9"/>
    <w:rsid w:val="00DB5C3F"/>
    <w:rsid w:val="00DB6FA6"/>
    <w:rsid w:val="00DB7534"/>
    <w:rsid w:val="00DB7B6C"/>
    <w:rsid w:val="00DC0110"/>
    <w:rsid w:val="00DC0E03"/>
    <w:rsid w:val="00DC31C1"/>
    <w:rsid w:val="00DC42F3"/>
    <w:rsid w:val="00DD121D"/>
    <w:rsid w:val="00DD2224"/>
    <w:rsid w:val="00DD2686"/>
    <w:rsid w:val="00DD2F41"/>
    <w:rsid w:val="00DD3A05"/>
    <w:rsid w:val="00DD6CF7"/>
    <w:rsid w:val="00DE0784"/>
    <w:rsid w:val="00DE18BE"/>
    <w:rsid w:val="00DE24D1"/>
    <w:rsid w:val="00DE5121"/>
    <w:rsid w:val="00DE5179"/>
    <w:rsid w:val="00DE606B"/>
    <w:rsid w:val="00DE658E"/>
    <w:rsid w:val="00DF1734"/>
    <w:rsid w:val="00DF1B55"/>
    <w:rsid w:val="00DF1C14"/>
    <w:rsid w:val="00DF20E8"/>
    <w:rsid w:val="00DF26F5"/>
    <w:rsid w:val="00DF2A46"/>
    <w:rsid w:val="00DF6DDA"/>
    <w:rsid w:val="00E0034D"/>
    <w:rsid w:val="00E00A78"/>
    <w:rsid w:val="00E01736"/>
    <w:rsid w:val="00E02DDD"/>
    <w:rsid w:val="00E11D37"/>
    <w:rsid w:val="00E13149"/>
    <w:rsid w:val="00E13331"/>
    <w:rsid w:val="00E13742"/>
    <w:rsid w:val="00E13B12"/>
    <w:rsid w:val="00E16522"/>
    <w:rsid w:val="00E17F02"/>
    <w:rsid w:val="00E21D8A"/>
    <w:rsid w:val="00E22FAE"/>
    <w:rsid w:val="00E24150"/>
    <w:rsid w:val="00E250E8"/>
    <w:rsid w:val="00E251C2"/>
    <w:rsid w:val="00E26393"/>
    <w:rsid w:val="00E26C84"/>
    <w:rsid w:val="00E27AB5"/>
    <w:rsid w:val="00E30A68"/>
    <w:rsid w:val="00E32A4F"/>
    <w:rsid w:val="00E33CAC"/>
    <w:rsid w:val="00E347E9"/>
    <w:rsid w:val="00E34895"/>
    <w:rsid w:val="00E3688C"/>
    <w:rsid w:val="00E368C2"/>
    <w:rsid w:val="00E41664"/>
    <w:rsid w:val="00E42AC1"/>
    <w:rsid w:val="00E44A3E"/>
    <w:rsid w:val="00E45A14"/>
    <w:rsid w:val="00E47120"/>
    <w:rsid w:val="00E47CE6"/>
    <w:rsid w:val="00E50B0F"/>
    <w:rsid w:val="00E51DE5"/>
    <w:rsid w:val="00E52A27"/>
    <w:rsid w:val="00E54702"/>
    <w:rsid w:val="00E57B2F"/>
    <w:rsid w:val="00E60012"/>
    <w:rsid w:val="00E62836"/>
    <w:rsid w:val="00E64099"/>
    <w:rsid w:val="00E64A53"/>
    <w:rsid w:val="00E6518A"/>
    <w:rsid w:val="00E661C4"/>
    <w:rsid w:val="00E669C4"/>
    <w:rsid w:val="00E677F7"/>
    <w:rsid w:val="00E7004A"/>
    <w:rsid w:val="00E7009B"/>
    <w:rsid w:val="00E707D1"/>
    <w:rsid w:val="00E72192"/>
    <w:rsid w:val="00E73B9F"/>
    <w:rsid w:val="00E75C5C"/>
    <w:rsid w:val="00E75E49"/>
    <w:rsid w:val="00E76D69"/>
    <w:rsid w:val="00E77AF3"/>
    <w:rsid w:val="00E800D8"/>
    <w:rsid w:val="00E80992"/>
    <w:rsid w:val="00E835FA"/>
    <w:rsid w:val="00E83FA0"/>
    <w:rsid w:val="00E84AA6"/>
    <w:rsid w:val="00E84F11"/>
    <w:rsid w:val="00E867FE"/>
    <w:rsid w:val="00E868E1"/>
    <w:rsid w:val="00E871C5"/>
    <w:rsid w:val="00E87E05"/>
    <w:rsid w:val="00E90B19"/>
    <w:rsid w:val="00E910DD"/>
    <w:rsid w:val="00E92EB0"/>
    <w:rsid w:val="00E956AE"/>
    <w:rsid w:val="00EA047A"/>
    <w:rsid w:val="00EA1069"/>
    <w:rsid w:val="00EA1831"/>
    <w:rsid w:val="00EA1D44"/>
    <w:rsid w:val="00EA237B"/>
    <w:rsid w:val="00EA2843"/>
    <w:rsid w:val="00EA61D6"/>
    <w:rsid w:val="00EA7C8F"/>
    <w:rsid w:val="00EB0245"/>
    <w:rsid w:val="00EB1017"/>
    <w:rsid w:val="00EB121C"/>
    <w:rsid w:val="00EB1D1A"/>
    <w:rsid w:val="00EB3933"/>
    <w:rsid w:val="00EB4336"/>
    <w:rsid w:val="00EB5A51"/>
    <w:rsid w:val="00EB685D"/>
    <w:rsid w:val="00EC17A0"/>
    <w:rsid w:val="00EC1FF3"/>
    <w:rsid w:val="00EC3582"/>
    <w:rsid w:val="00EC3C6E"/>
    <w:rsid w:val="00EC7851"/>
    <w:rsid w:val="00ED07D7"/>
    <w:rsid w:val="00ED0D05"/>
    <w:rsid w:val="00ED0F76"/>
    <w:rsid w:val="00ED33DA"/>
    <w:rsid w:val="00ED5449"/>
    <w:rsid w:val="00ED7883"/>
    <w:rsid w:val="00ED7ABE"/>
    <w:rsid w:val="00EE0688"/>
    <w:rsid w:val="00EE099D"/>
    <w:rsid w:val="00EE2DCC"/>
    <w:rsid w:val="00EE3B95"/>
    <w:rsid w:val="00EE426E"/>
    <w:rsid w:val="00EF0F23"/>
    <w:rsid w:val="00EF25A9"/>
    <w:rsid w:val="00EF2D41"/>
    <w:rsid w:val="00EF3A9B"/>
    <w:rsid w:val="00EF4735"/>
    <w:rsid w:val="00EF4F03"/>
    <w:rsid w:val="00EF5726"/>
    <w:rsid w:val="00EF5FDE"/>
    <w:rsid w:val="00EF6D32"/>
    <w:rsid w:val="00EF77D9"/>
    <w:rsid w:val="00F035DA"/>
    <w:rsid w:val="00F040B9"/>
    <w:rsid w:val="00F046C7"/>
    <w:rsid w:val="00F059FC"/>
    <w:rsid w:val="00F05E92"/>
    <w:rsid w:val="00F1075A"/>
    <w:rsid w:val="00F10F3C"/>
    <w:rsid w:val="00F12602"/>
    <w:rsid w:val="00F137C4"/>
    <w:rsid w:val="00F13FE5"/>
    <w:rsid w:val="00F15582"/>
    <w:rsid w:val="00F15D6C"/>
    <w:rsid w:val="00F16751"/>
    <w:rsid w:val="00F17C1E"/>
    <w:rsid w:val="00F20572"/>
    <w:rsid w:val="00F2199D"/>
    <w:rsid w:val="00F228EB"/>
    <w:rsid w:val="00F23F8B"/>
    <w:rsid w:val="00F25249"/>
    <w:rsid w:val="00F26C37"/>
    <w:rsid w:val="00F278DE"/>
    <w:rsid w:val="00F304CA"/>
    <w:rsid w:val="00F313F3"/>
    <w:rsid w:val="00F35330"/>
    <w:rsid w:val="00F3683D"/>
    <w:rsid w:val="00F40DC8"/>
    <w:rsid w:val="00F44565"/>
    <w:rsid w:val="00F47B09"/>
    <w:rsid w:val="00F51792"/>
    <w:rsid w:val="00F5283D"/>
    <w:rsid w:val="00F52DC5"/>
    <w:rsid w:val="00F5407A"/>
    <w:rsid w:val="00F54289"/>
    <w:rsid w:val="00F54298"/>
    <w:rsid w:val="00F55D72"/>
    <w:rsid w:val="00F56F47"/>
    <w:rsid w:val="00F5707F"/>
    <w:rsid w:val="00F57135"/>
    <w:rsid w:val="00F57770"/>
    <w:rsid w:val="00F60254"/>
    <w:rsid w:val="00F60AC3"/>
    <w:rsid w:val="00F6207B"/>
    <w:rsid w:val="00F6687B"/>
    <w:rsid w:val="00F7186A"/>
    <w:rsid w:val="00F7195A"/>
    <w:rsid w:val="00F73015"/>
    <w:rsid w:val="00F733E4"/>
    <w:rsid w:val="00F768FF"/>
    <w:rsid w:val="00F76922"/>
    <w:rsid w:val="00F76D41"/>
    <w:rsid w:val="00F76D84"/>
    <w:rsid w:val="00F7768A"/>
    <w:rsid w:val="00F82F58"/>
    <w:rsid w:val="00F852D7"/>
    <w:rsid w:val="00F90563"/>
    <w:rsid w:val="00F90628"/>
    <w:rsid w:val="00F925B5"/>
    <w:rsid w:val="00F94474"/>
    <w:rsid w:val="00F94629"/>
    <w:rsid w:val="00F953EA"/>
    <w:rsid w:val="00FA1391"/>
    <w:rsid w:val="00FA32E5"/>
    <w:rsid w:val="00FA46F3"/>
    <w:rsid w:val="00FA4DEA"/>
    <w:rsid w:val="00FA5F11"/>
    <w:rsid w:val="00FA7D31"/>
    <w:rsid w:val="00FB1BC9"/>
    <w:rsid w:val="00FB2985"/>
    <w:rsid w:val="00FB78A0"/>
    <w:rsid w:val="00FC0818"/>
    <w:rsid w:val="00FC0DB2"/>
    <w:rsid w:val="00FC14E3"/>
    <w:rsid w:val="00FC1A24"/>
    <w:rsid w:val="00FC5273"/>
    <w:rsid w:val="00FC7950"/>
    <w:rsid w:val="00FD0238"/>
    <w:rsid w:val="00FD0EA0"/>
    <w:rsid w:val="00FD2291"/>
    <w:rsid w:val="00FD2D6A"/>
    <w:rsid w:val="00FD51AC"/>
    <w:rsid w:val="00FD6EEB"/>
    <w:rsid w:val="00FE0100"/>
    <w:rsid w:val="00FE0DA8"/>
    <w:rsid w:val="00FE11AF"/>
    <w:rsid w:val="00FE1FB2"/>
    <w:rsid w:val="00FE3154"/>
    <w:rsid w:val="00FE388A"/>
    <w:rsid w:val="00FE539E"/>
    <w:rsid w:val="00FE53BA"/>
    <w:rsid w:val="00FE7A59"/>
    <w:rsid w:val="00FF1681"/>
    <w:rsid w:val="00FF23A1"/>
    <w:rsid w:val="00FF2C48"/>
    <w:rsid w:val="00FF447E"/>
    <w:rsid w:val="00FF4C86"/>
    <w:rsid w:val="00FF5145"/>
    <w:rsid w:val="00FF6759"/>
    <w:rsid w:val="00FF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7B03E"/>
  <w15:chartTrackingRefBased/>
  <w15:docId w15:val="{4E6ED36F-F2F2-4A9D-88FF-DC266B34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096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175A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01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rsid w:val="00B9004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F2D4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F2D43"/>
    <w:pPr>
      <w:spacing w:before="240" w:after="60"/>
      <w:outlineLvl w:val="5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unhideWhenUsed/>
    <w:qFormat/>
    <w:rsid w:val="00AF233C"/>
    <w:pPr>
      <w:keepNext/>
      <w:outlineLvl w:val="7"/>
    </w:pPr>
    <w:rPr>
      <w:rFonts w:ascii="Arial" w:hAnsi="Arial"/>
      <w:b/>
      <w:sz w:val="22"/>
      <w:lang w:val="x-none" w:eastAsia="x-none"/>
    </w:rPr>
  </w:style>
  <w:style w:type="paragraph" w:styleId="Heading9">
    <w:name w:val="heading 9"/>
    <w:basedOn w:val="Normal"/>
    <w:next w:val="Normal"/>
    <w:qFormat/>
    <w:rsid w:val="00D55E1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041CEF"/>
    <w:pPr>
      <w:jc w:val="both"/>
    </w:pPr>
    <w:rPr>
      <w:b/>
      <w:szCs w:val="20"/>
      <w:lang w:bidi="he-IL"/>
    </w:rPr>
  </w:style>
  <w:style w:type="paragraph" w:styleId="Header">
    <w:name w:val="header"/>
    <w:basedOn w:val="Normal"/>
    <w:link w:val="HeaderChar"/>
    <w:uiPriority w:val="99"/>
    <w:rsid w:val="00041C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64BF6"/>
    <w:pPr>
      <w:tabs>
        <w:tab w:val="center" w:pos="5040"/>
        <w:tab w:val="right" w:pos="10080"/>
      </w:tabs>
    </w:pPr>
    <w:rPr>
      <w:sz w:val="20"/>
      <w:szCs w:val="20"/>
    </w:rPr>
  </w:style>
  <w:style w:type="table" w:styleId="TableGrid8">
    <w:name w:val="Table Grid 8"/>
    <w:basedOn w:val="TableNormal"/>
    <w:rsid w:val="00D55E1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lockText">
    <w:name w:val="Block Text"/>
    <w:basedOn w:val="Normal"/>
    <w:rsid w:val="001726DD"/>
    <w:pPr>
      <w:overflowPunct w:val="0"/>
      <w:autoSpaceDE w:val="0"/>
      <w:autoSpaceDN w:val="0"/>
      <w:adjustRightInd w:val="0"/>
      <w:ind w:left="360" w:right="-1710" w:hanging="360"/>
      <w:textAlignment w:val="baseline"/>
    </w:pPr>
    <w:rPr>
      <w:szCs w:val="20"/>
    </w:rPr>
  </w:style>
  <w:style w:type="paragraph" w:styleId="BalloonText">
    <w:name w:val="Balloon Text"/>
    <w:basedOn w:val="Normal"/>
    <w:semiHidden/>
    <w:rsid w:val="007E21F9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D2761A"/>
  </w:style>
  <w:style w:type="paragraph" w:styleId="ListBullet">
    <w:name w:val="List Bullet"/>
    <w:basedOn w:val="Normal"/>
    <w:rsid w:val="00335C2E"/>
    <w:pPr>
      <w:ind w:left="1080" w:hanging="360"/>
    </w:pPr>
    <w:rPr>
      <w:sz w:val="20"/>
      <w:szCs w:val="20"/>
    </w:rPr>
  </w:style>
  <w:style w:type="character" w:customStyle="1" w:styleId="Heading8Char">
    <w:name w:val="Heading 8 Char"/>
    <w:link w:val="Heading8"/>
    <w:rsid w:val="00AF233C"/>
    <w:rPr>
      <w:rFonts w:ascii="Arial" w:hAnsi="Arial"/>
      <w:b/>
      <w:sz w:val="22"/>
      <w:szCs w:val="24"/>
    </w:rPr>
  </w:style>
  <w:style w:type="character" w:customStyle="1" w:styleId="NoSpacingChar">
    <w:name w:val="No Spacing Char"/>
    <w:link w:val="NoSpacing"/>
    <w:locked/>
    <w:rsid w:val="001A5FA5"/>
    <w:rPr>
      <w:rFonts w:ascii="Arial" w:hAnsi="Arial" w:cs="Arial"/>
      <w:szCs w:val="22"/>
      <w:lang w:val="en-US" w:eastAsia="en-US" w:bidi="ar-SA"/>
    </w:rPr>
  </w:style>
  <w:style w:type="paragraph" w:styleId="NoSpacing">
    <w:name w:val="No Spacing"/>
    <w:link w:val="NoSpacingChar"/>
    <w:qFormat/>
    <w:rsid w:val="001A5FA5"/>
    <w:rPr>
      <w:rFonts w:ascii="Arial" w:hAnsi="Arial" w:cs="Arial"/>
      <w:szCs w:val="22"/>
    </w:rPr>
  </w:style>
  <w:style w:type="paragraph" w:styleId="ListParagraph">
    <w:name w:val="List Paragraph"/>
    <w:basedOn w:val="Normal"/>
    <w:uiPriority w:val="34"/>
    <w:qFormat/>
    <w:rsid w:val="001A5FA5"/>
    <w:pPr>
      <w:ind w:left="720"/>
      <w:contextualSpacing/>
    </w:pPr>
  </w:style>
  <w:style w:type="character" w:customStyle="1" w:styleId="Heading3Char">
    <w:name w:val="Heading 3 Char"/>
    <w:link w:val="Heading3"/>
    <w:uiPriority w:val="9"/>
    <w:semiHidden/>
    <w:rsid w:val="000A3201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0A3201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0A3201"/>
    <w:rPr>
      <w:sz w:val="24"/>
      <w:szCs w:val="24"/>
    </w:rPr>
  </w:style>
  <w:style w:type="table" w:styleId="TableGrid">
    <w:name w:val="Table Grid"/>
    <w:basedOn w:val="TableNormal"/>
    <w:uiPriority w:val="99"/>
    <w:rsid w:val="000A3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201B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textrun">
    <w:name w:val="normaltextrun"/>
    <w:rsid w:val="00344D6A"/>
  </w:style>
  <w:style w:type="character" w:customStyle="1" w:styleId="w8qarf">
    <w:name w:val="w8qarf"/>
    <w:rsid w:val="00157DB6"/>
  </w:style>
  <w:style w:type="character" w:customStyle="1" w:styleId="lrzxr">
    <w:name w:val="lrzxr"/>
    <w:rsid w:val="00157DB6"/>
  </w:style>
  <w:style w:type="character" w:customStyle="1" w:styleId="HeaderChar">
    <w:name w:val="Header Char"/>
    <w:link w:val="Header"/>
    <w:uiPriority w:val="99"/>
    <w:rsid w:val="008E1466"/>
    <w:rPr>
      <w:sz w:val="24"/>
      <w:szCs w:val="24"/>
    </w:rPr>
  </w:style>
  <w:style w:type="character" w:styleId="Hyperlink">
    <w:name w:val="Hyperlink"/>
    <w:rsid w:val="002175A9"/>
    <w:rPr>
      <w:color w:val="0563C1"/>
      <w:u w:val="single"/>
    </w:rPr>
  </w:style>
  <w:style w:type="character" w:customStyle="1" w:styleId="Heading1Char">
    <w:name w:val="Heading 1 Char"/>
    <w:link w:val="Heading1"/>
    <w:rsid w:val="002175A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FooterChar">
    <w:name w:val="Footer Char"/>
    <w:link w:val="Footer"/>
    <w:uiPriority w:val="99"/>
    <w:rsid w:val="0066609C"/>
  </w:style>
  <w:style w:type="character" w:styleId="UnresolvedMention">
    <w:name w:val="Unresolved Mention"/>
    <w:uiPriority w:val="99"/>
    <w:semiHidden/>
    <w:unhideWhenUsed/>
    <w:rsid w:val="004142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39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18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1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7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1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2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5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19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2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6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02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47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98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3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8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25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0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6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6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4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95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1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info@TheControlsCompany.com" TargetMode="External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ikem\Desktop\TAS%20Quote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D1D786E65EE4980C0F580F61F6A5D" ma:contentTypeVersion="10" ma:contentTypeDescription="Create a new document." ma:contentTypeScope="" ma:versionID="4277d8317e7ca36283d2f0907387392f">
  <xsd:schema xmlns:xsd="http://www.w3.org/2001/XMLSchema" xmlns:xs="http://www.w3.org/2001/XMLSchema" xmlns:p="http://schemas.microsoft.com/office/2006/metadata/properties" xmlns:ns2="b1ba42cb-aab7-4b4b-a120-f28fbd7542c2" xmlns:ns3="0957b030-650c-4035-85f1-903ac80088c5" targetNamespace="http://schemas.microsoft.com/office/2006/metadata/properties" ma:root="true" ma:fieldsID="ff4a2714862da8afde4d69d8badf230a" ns2:_="" ns3:_="">
    <xsd:import namespace="b1ba42cb-aab7-4b4b-a120-f28fbd7542c2"/>
    <xsd:import namespace="0957b030-650c-4035-85f1-903ac80088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ba42cb-aab7-4b4b-a120-f28fbd7542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7b030-650c-4035-85f1-903ac80088c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C48EB7-9FCC-4B9A-9C3E-E85BFB2F6B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62D269-72D0-4395-9B0F-0A775016BC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620F6E-5B96-4563-BEC8-A3FC9C4554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896EBA-F963-445E-BA77-F6700A238F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ba42cb-aab7-4b4b-a120-f28fbd7542c2"/>
    <ds:schemaRef ds:uri="0957b030-650c-4035-85f1-903ac80088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TAS Quote Template.dot</Template>
  <TotalTime>219</TotalTime>
  <Pages>3</Pages>
  <Words>806</Words>
  <Characters>4528</Characters>
  <Application>Microsoft Office Word</Application>
  <DocSecurity>0</DocSecurity>
  <Lines>226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The Controls Company</Company>
  <LinksUpToDate>false</LinksUpToDate>
  <CharactersWithSpaces>5201</CharactersWithSpaces>
  <SharedDoc>false</SharedDoc>
  <HLinks>
    <vt:vector size="6" baseType="variant">
      <vt:variant>
        <vt:i4>5111917</vt:i4>
      </vt:variant>
      <vt:variant>
        <vt:i4>6</vt:i4>
      </vt:variant>
      <vt:variant>
        <vt:i4>0</vt:i4>
      </vt:variant>
      <vt:variant>
        <vt:i4>5</vt:i4>
      </vt:variant>
      <vt:variant>
        <vt:lpwstr>mailto:info@TheControlsCompany.com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Controls Company, LLC</dc:title>
  <dc:subject/>
  <dc:creator>TCC</dc:creator>
  <cp:keywords/>
  <dc:description/>
  <cp:lastModifiedBy>Timothy Collins</cp:lastModifiedBy>
  <cp:revision>41</cp:revision>
  <cp:lastPrinted>2020-12-08T01:39:00Z</cp:lastPrinted>
  <dcterms:created xsi:type="dcterms:W3CDTF">2023-01-26T14:57:00Z</dcterms:created>
  <dcterms:modified xsi:type="dcterms:W3CDTF">2025-11-25T15:44:00Z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01c0c-f9b3-4dc4-af0b-a82110cc37cd_Enabled">
    <vt:lpwstr>True</vt:lpwstr>
  </property>
  <property fmtid="{D5CDD505-2E9C-101B-9397-08002B2CF9AE}" pid="3" name="MSIP_Label_6be01c0c-f9b3-4dc4-af0b-a82110cc37cd_SiteId">
    <vt:lpwstr>a1f1e214-7ded-45b6-81a1-9e8ae3459641</vt:lpwstr>
  </property>
  <property fmtid="{D5CDD505-2E9C-101B-9397-08002B2CF9AE}" pid="4" name="MSIP_Label_6be01c0c-f9b3-4dc4-af0b-a82110cc37cd_Owner">
    <vt:lpwstr>jsiram3@jci.com</vt:lpwstr>
  </property>
  <property fmtid="{D5CDD505-2E9C-101B-9397-08002B2CF9AE}" pid="5" name="MSIP_Label_6be01c0c-f9b3-4dc4-af0b-a82110cc37cd_SetDate">
    <vt:lpwstr>2019-10-14T12:01:40.4373484Z</vt:lpwstr>
  </property>
  <property fmtid="{D5CDD505-2E9C-101B-9397-08002B2CF9AE}" pid="6" name="MSIP_Label_6be01c0c-f9b3-4dc4-af0b-a82110cc37cd_Name">
    <vt:lpwstr>Internal </vt:lpwstr>
  </property>
  <property fmtid="{D5CDD505-2E9C-101B-9397-08002B2CF9AE}" pid="7" name="MSIP_Label_6be01c0c-f9b3-4dc4-af0b-a82110cc37cd_Application">
    <vt:lpwstr>Microsoft Azure Information Protection</vt:lpwstr>
  </property>
  <property fmtid="{D5CDD505-2E9C-101B-9397-08002B2CF9AE}" pid="8" name="MSIP_Label_6be01c0c-f9b3-4dc4-af0b-a82110cc37cd_ActionId">
    <vt:lpwstr>68968b60-d767-4f0f-abcd-e62ad7561db7</vt:lpwstr>
  </property>
  <property fmtid="{D5CDD505-2E9C-101B-9397-08002B2CF9AE}" pid="9" name="MSIP_Label_6be01c0c-f9b3-4dc4-af0b-a82110cc37cd_Extended_MSFT_Method">
    <vt:lpwstr>Automatic</vt:lpwstr>
  </property>
  <property fmtid="{D5CDD505-2E9C-101B-9397-08002B2CF9AE}" pid="10" name="Information Classification">
    <vt:lpwstr>Internal </vt:lpwstr>
  </property>
</Properties>
</file>