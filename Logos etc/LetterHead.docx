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R="007A10A7" w:rsidP="00F73E48" w:rsidRDefault="00660294" w14:paraId="672A6659" wp14:textId="77777777">
      <w:pPr>
        <w:spacing w:line="312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color w:val="auto"/>
          <w:kern w:val="0"/>
          <w:sz w:val="24"/>
          <w:szCs w:val="24"/>
        </w:rPr>
        <w:drawing>
          <wp:inline xmlns:wp14="http://schemas.microsoft.com/office/word/2010/wordprocessingDrawing" distT="0" distB="0" distL="0" distR="0" wp14:anchorId="7B35446A" wp14:editId="458E961C">
            <wp:extent cx="914400" cy="840620"/>
            <wp:effectExtent l="0" t="0" r="0" b="0"/>
            <wp:docPr id="17" name="Picture 17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CC_v1.png"/>
                    <pic:cNvPicPr/>
                  </pic:nvPicPr>
                  <pic:blipFill rotWithShape="1">
                    <a:blip r:embed="rId6" cstate="print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16" t="13650" r="16916" b="18935"/>
                    <a:stretch/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914400" cy="84062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>
                      <a:noFill/>
                    </a:ln>
                    <a:extLst xmlns:a="http://schemas.openxmlformats.org/drawingml/2006/main"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name="_GoBack" w:id="0"/>
      <w:bookmarkEnd w:id="0"/>
    </w:p>
    <w:p w:rsidR="69112A68" w:rsidP="69112A68" w:rsidRDefault="69112A68" w14:paraId="2D0AC5E6" w14:textId="2FE3F96E">
      <w:pPr>
        <w:spacing w:line="312" w:lineRule="auto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69112A68" w:rsidR="69112A68">
        <w:rPr>
          <w:rFonts w:ascii="Calibri" w:hAnsi="Calibri" w:cs="Calibri" w:asciiTheme="minorAscii" w:hAnsiTheme="minorAscii" w:cstheme="minorAscii"/>
          <w:sz w:val="24"/>
          <w:szCs w:val="24"/>
        </w:rPr>
        <w:t xml:space="preserve">2615 </w:t>
      </w:r>
      <w:proofErr w:type="spellStart"/>
      <w:r w:rsidRPr="69112A68" w:rsidR="69112A68">
        <w:rPr>
          <w:rFonts w:ascii="Calibri" w:hAnsi="Calibri" w:cs="Calibri" w:asciiTheme="minorAscii" w:hAnsiTheme="minorAscii" w:cstheme="minorAscii"/>
          <w:sz w:val="24"/>
          <w:szCs w:val="24"/>
        </w:rPr>
        <w:t>Tambridge</w:t>
      </w:r>
      <w:proofErr w:type="spellEnd"/>
      <w:r w:rsidRPr="69112A68" w:rsidR="69112A68">
        <w:rPr>
          <w:rFonts w:ascii="Calibri" w:hAnsi="Calibri" w:cs="Calibri" w:asciiTheme="minorAscii" w:hAnsiTheme="minorAscii" w:cstheme="minorAscii"/>
          <w:sz w:val="24"/>
          <w:szCs w:val="24"/>
        </w:rPr>
        <w:t xml:space="preserve"> Circle</w:t>
      </w:r>
    </w:p>
    <w:p w:rsidR="69112A68" w:rsidP="69112A68" w:rsidRDefault="69112A68" w14:paraId="1F16871A" w14:textId="32E1A92B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  <w:r w:rsidRPr="69112A68" w:rsidR="69112A68"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  <w:t>Pensacola, Fl 32503</w:t>
      </w:r>
    </w:p>
    <w:p w:rsidR="69112A68" w:rsidP="69112A68" w:rsidRDefault="69112A68" w14:paraId="5AA131C4" w14:textId="3657ED57">
      <w:pPr>
        <w:spacing w:line="312" w:lineRule="auto"/>
        <w:rPr>
          <w:rFonts w:ascii="Calibri" w:hAnsi="Calibri" w:cs="Calibri" w:asciiTheme="minorAscii" w:hAnsiTheme="minorAscii" w:cstheme="minorAscii"/>
          <w:sz w:val="24"/>
          <w:szCs w:val="24"/>
        </w:rPr>
      </w:pPr>
    </w:p>
    <w:p w:rsidR="69112A68" w:rsidP="69112A68" w:rsidRDefault="69112A68" w14:paraId="0B91546B" w14:textId="600E477C">
      <w:pPr>
        <w:spacing w:line="312" w:lineRule="auto"/>
        <w:rPr>
          <w:rFonts w:ascii="Calibri" w:hAnsi="Calibri" w:cs="Calibri" w:asciiTheme="minorAscii" w:hAnsiTheme="minorAscii" w:cstheme="minorAscii"/>
          <w:sz w:val="24"/>
          <w:szCs w:val="24"/>
        </w:rPr>
      </w:pPr>
    </w:p>
    <w:p xmlns:wp14="http://schemas.microsoft.com/office/word/2010/wordml" w:rsidR="007A10A7" w:rsidP="69112A68" w:rsidRDefault="007A10A7" w14:paraId="0A37501D" wp14:textId="1DFEEEBC">
      <w:pPr>
        <w:spacing w:line="312" w:lineRule="auto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69112A68" w:rsidR="69112A68">
        <w:rPr>
          <w:rFonts w:ascii="Calibri" w:hAnsi="Calibri" w:cs="Calibri" w:asciiTheme="minorAscii" w:hAnsiTheme="minorAscii" w:cstheme="minorAscii"/>
          <w:sz w:val="24"/>
          <w:szCs w:val="24"/>
        </w:rPr>
        <w:t>To whom it may concern:</w:t>
      </w:r>
    </w:p>
    <w:p w:rsidR="69112A68" w:rsidP="69112A68" w:rsidRDefault="69112A68" w14:paraId="79A163F3" w14:textId="35AD31AF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00E8AC84" w14:textId="4424B608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  <w:r w:rsidRPr="69112A68" w:rsidR="69112A68"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  <w:t xml:space="preserve">OSHA forms do not currently apply to The Controls Company. We are a </w:t>
      </w:r>
      <w:r w:rsidRPr="69112A68" w:rsidR="69112A68"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  <w:t>startup</w:t>
      </w:r>
      <w:r w:rsidRPr="69112A68" w:rsidR="69112A68"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  <w:t xml:space="preserve"> founded in 2020 with fewer than 10 employees. </w:t>
      </w:r>
    </w:p>
    <w:p w:rsidR="69112A68" w:rsidP="69112A68" w:rsidRDefault="69112A68" w14:paraId="3C8D746B" w14:textId="1B8E31DF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74AC42C5" w14:textId="1EBE29D4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xmlns:wp14="http://schemas.microsoft.com/office/word/2010/wordml" w:rsidR="007A10A7" w:rsidP="00F73E48" w:rsidRDefault="007A10A7" w14:paraId="5DAB6C7B" wp14:textId="77777777">
      <w:pPr>
        <w:spacing w:line="312" w:lineRule="auto"/>
        <w:rPr>
          <w:rFonts w:asciiTheme="minorHAnsi" w:hAnsiTheme="minorHAnsi" w:cstheme="minorHAnsi"/>
          <w:sz w:val="24"/>
          <w:szCs w:val="24"/>
        </w:rPr>
      </w:pPr>
    </w:p>
    <w:p xmlns:wp14="http://schemas.microsoft.com/office/word/2010/wordml" w:rsidRPr="00F73E48" w:rsidR="00F73E48" w:rsidP="69112A68" w:rsidRDefault="00F73E48" w14:paraId="41C8F396" wp14:textId="77777777" wp14:noSpellErr="1">
      <w:pPr>
        <w:spacing w:line="312" w:lineRule="auto"/>
        <w:rPr>
          <w:rFonts w:ascii="Calibri" w:hAnsi="Calibri" w:cs="Calibri" w:asciiTheme="minorAscii" w:hAnsiTheme="minorAscii" w:cstheme="minorAscii"/>
          <w:sz w:val="24"/>
          <w:szCs w:val="24"/>
        </w:rPr>
      </w:pPr>
    </w:p>
    <w:p w:rsidR="69112A68" w:rsidP="69112A68" w:rsidRDefault="69112A68" w14:paraId="0694150B" w14:textId="14C17D7C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2101C77A" w14:textId="1B8BA0CB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76CFE09C" w14:textId="2A3D3E26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24F18CD3" w14:textId="5D675580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6E80F0D1" w14:textId="38191C89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42DA2AA3" w14:textId="7335EDB8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7EDCD993" w14:textId="08AA1AE7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xmlns:wp14="http://schemas.microsoft.com/office/word/2010/wordml" w:rsidRPr="00F73E48" w:rsidR="00F73E48" w:rsidP="69112A68" w:rsidRDefault="00F73E48" w14:paraId="5CF11C59" wp14:textId="40EBE31F">
      <w:pPr>
        <w:spacing w:line="312" w:lineRule="auto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69112A68" w:rsidR="69112A68">
        <w:rPr>
          <w:rFonts w:ascii="Calibri" w:hAnsi="Calibri" w:cs="Calibri" w:asciiTheme="minorAscii" w:hAnsiTheme="minorAscii" w:cstheme="minorAscii"/>
          <w:sz w:val="24"/>
          <w:szCs w:val="24"/>
        </w:rPr>
        <w:t>Sincerely,</w:t>
      </w:r>
    </w:p>
    <w:p w:rsidR="69112A68" w:rsidP="69112A68" w:rsidRDefault="69112A68" w14:paraId="2B1B9F12" w14:textId="20489B47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7788F8B4" w14:textId="744ADE06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  <w:r w:rsidRPr="69112A68" w:rsidR="69112A68"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  <w:t>David Harrison</w:t>
      </w:r>
    </w:p>
    <w:p w:rsidR="69112A68" w:rsidP="69112A68" w:rsidRDefault="69112A68" w14:paraId="2819AF68" w14:textId="05DE5FF9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  <w:hyperlink r:id="Rf9d84ce17aee4c3f">
        <w:r w:rsidRPr="69112A68" w:rsidR="69112A68">
          <w:rPr>
            <w:rStyle w:val="Hyperlink"/>
            <w:rFonts w:ascii="Calibri" w:hAnsi="Calibri" w:cs="Calibri" w:asciiTheme="minorAscii" w:hAnsiTheme="minorAscii" w:cstheme="minorAscii"/>
            <w:sz w:val="24"/>
            <w:szCs w:val="24"/>
          </w:rPr>
          <w:t>David@thecontrolscompany.com</w:t>
        </w:r>
      </w:hyperlink>
    </w:p>
    <w:p w:rsidR="69112A68" w:rsidP="69112A68" w:rsidRDefault="69112A68" w14:paraId="3140977E" w14:textId="23202C26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  <w:r w:rsidRPr="69112A68" w:rsidR="69112A68"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  <w:t>850-380-6318</w:t>
      </w:r>
    </w:p>
    <w:p xmlns:wp14="http://schemas.microsoft.com/office/word/2010/wordml" w:rsidRPr="00F73E48" w:rsidR="00F73E48" w:rsidP="69112A68" w:rsidRDefault="00F73E48" w14:paraId="72A3D3EC" wp14:textId="77777777" wp14:noSpellErr="1">
      <w:pPr>
        <w:spacing w:line="312" w:lineRule="auto"/>
        <w:rPr>
          <w:rFonts w:ascii="Calibri" w:hAnsi="Calibri" w:cs="Calibri" w:asciiTheme="minorAscii" w:hAnsiTheme="minorAscii" w:cstheme="minorAscii"/>
          <w:sz w:val="24"/>
          <w:szCs w:val="24"/>
        </w:rPr>
      </w:pPr>
    </w:p>
    <w:p w:rsidR="69112A68" w:rsidP="69112A68" w:rsidRDefault="69112A68" w14:paraId="3CCA4C45" w14:textId="1B734873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67CFE363" w14:textId="173A2C1B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w:rsidR="69112A68" w:rsidP="69112A68" w:rsidRDefault="69112A68" w14:paraId="6FB5C631" w14:textId="559B3587">
      <w:pPr>
        <w:pStyle w:val="Normal"/>
        <w:spacing w:line="312" w:lineRule="auto"/>
        <w:rPr>
          <w:rFonts w:ascii="Calibri" w:hAnsi="Calibri" w:cs="Calibri" w:asciiTheme="minorAscii" w:hAnsiTheme="minorAscii" w:cstheme="minorAscii"/>
          <w:color w:val="212120"/>
          <w:sz w:val="24"/>
          <w:szCs w:val="24"/>
        </w:rPr>
      </w:pPr>
    </w:p>
    <w:p xmlns:wp14="http://schemas.microsoft.com/office/word/2010/wordml" w:rsidRPr="00F73E48" w:rsidR="00F73E48" w:rsidP="00F73E48" w:rsidRDefault="00F73E48" w14:paraId="0D0B940D" wp14:textId="77777777">
      <w:pPr>
        <w:spacing w:line="312" w:lineRule="auto"/>
        <w:rPr>
          <w:rFonts w:asciiTheme="minorHAnsi" w:hAnsiTheme="minorHAnsi" w:cstheme="minorHAnsi"/>
          <w:sz w:val="24"/>
          <w:szCs w:val="24"/>
        </w:rPr>
      </w:pPr>
    </w:p>
    <w:p xmlns:wp14="http://schemas.microsoft.com/office/word/2010/wordml" w:rsidR="00660294" w:rsidP="69112A68" w:rsidRDefault="00F73E48" wp14:textId="77777777" w14:paraId="34685E51">
      <w:pPr>
        <w:spacing w:line="312" w:lineRule="auto"/>
        <w:rPr>
          <w:rFonts w:ascii="Calibri" w:hAnsi="Calibri" w:cs="Calibri" w:asciiTheme="minorAscii" w:hAnsiTheme="minorAscii" w:cstheme="minorAscii"/>
          <w:noProof/>
          <w:kern w:val="0"/>
          <w:sz w:val="24"/>
          <w:szCs w:val="24"/>
        </w:rPr>
      </w:pPr>
      <w:r w:rsidRPr="00F73E48" w:rsidR="00E24D0F">
        <w:rPr>
          <w:rFonts w:asciiTheme="minorHAnsi" w:hAnsiTheme="minorHAnsi" w:cstheme="minorHAnsi"/>
          <w:noProof/>
          <w:color w:val="auto"/>
          <w:kern w:val="0"/>
          <w:sz w:val="24"/>
          <w:szCs w:val="24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36576" distB="36576" distL="36576" distR="36576" simplePos="0" relativeHeight="251662336" behindDoc="1" locked="0" layoutInCell="1" allowOverlap="1" wp14:anchorId="0BB50D9D" wp14:editId="7777777">
                <wp:simplePos xmlns:wp="http://schemas.openxmlformats.org/drawingml/2006/wordprocessingDrawing" x="0" y="0"/>
                <wp:positionH xmlns:wp="http://schemas.openxmlformats.org/drawingml/2006/wordprocessingDrawing" relativeFrom="page">
                  <wp:posOffset>1143000</wp:posOffset>
                </wp:positionH>
                <wp:positionV xmlns:wp="http://schemas.openxmlformats.org/drawingml/2006/wordprocessingDrawing" relativeFrom="page">
                  <wp:posOffset>9144000</wp:posOffset>
                </wp:positionV>
                <wp:extent cx="697865" cy="204470"/>
                <wp:effectExtent l="0" t="0" r="6985" b="5080"/>
                <wp:wrapNone xmlns:wp="http://schemas.openxmlformats.org/drawingml/2006/wordprocessingDrawing"/>
                <wp:docPr xmlns:wp="http://schemas.openxmlformats.org/drawingml/2006/wordprocessingDrawing" id="16" name="Text Box 18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865" cy="20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1D190B" w:rsidP="001D190B" w:rsidRDefault="001D190B">
                            <w:pPr>
                              <w:widowControl w:val="0"/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5432 Any Street West, Townsville, State 54321</w:t>
                            </w:r>
                          </w:p>
                          <w:p w:rsidR="001D190B" w:rsidP="001D190B" w:rsidRDefault="001D190B">
                            <w:pPr>
                              <w:widowControl w:val="0"/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555.543.5432 ph  555.543.5433 fax</w:t>
                            </w:r>
                          </w:p>
                          <w:p w:rsidR="001D190B" w:rsidP="001D190B" w:rsidRDefault="001D190B">
                            <w:pPr>
                              <w:widowControl w:val="0"/>
                              <w:spacing w:line="220" w:lineRule="exact"/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E"/>
                                <w:w w:val="90"/>
                                <w:sz w:val="14"/>
                                <w:szCs w:val="14"/>
                                <w:lang w:val="en"/>
                              </w:rPr>
                              <w:t>www.yourwebsitehere.com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xmlns:wp14="http://schemas.microsoft.com/office/word/2010/wordprocessingDrawing" relativeFrom="page">
                  <wp14:pctWidth>0</wp14:pctWidth>
                </wp14:sizeRelH>
                <wp14:sizeRelV xmlns:wp14="http://schemas.microsoft.com/office/word/2010/wordprocessingDrawing"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/>
        </mc:AlternateContent>
      </w:r>
    </w:p>
    <w:sectPr w:rsidRPr="007A10A7" w:rsidR="00985E33" w:rsidSect="007A10A7">
      <w:pgSz w:w="12240" w:h="15840" w:orient="portrait" w:code="1"/>
      <w:pgMar w:top="1440" w:right="1440" w:bottom="144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660294" w:rsidP="00660294" w:rsidRDefault="00660294" w14:paraId="0E27B00A" wp14:textId="77777777">
      <w:r>
        <w:separator/>
      </w:r>
    </w:p>
  </w:endnote>
  <w:endnote w:type="continuationSeparator" w:id="0">
    <w:p xmlns:wp14="http://schemas.microsoft.com/office/word/2010/wordml" w:rsidR="00660294" w:rsidP="00660294" w:rsidRDefault="00660294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660294" w:rsidP="00660294" w:rsidRDefault="00660294" w14:paraId="44EAFD9C" wp14:textId="77777777">
      <w:r>
        <w:separator/>
      </w:r>
    </w:p>
  </w:footnote>
  <w:footnote w:type="continuationSeparator" w:id="0">
    <w:p xmlns:wp14="http://schemas.microsoft.com/office/word/2010/wordml" w:rsidR="00660294" w:rsidP="00660294" w:rsidRDefault="00660294" w14:paraId="4B94D5A5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40"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94"/>
    <w:rsid w:val="000D247E"/>
    <w:rsid w:val="000D2D82"/>
    <w:rsid w:val="00194B1B"/>
    <w:rsid w:val="001B326D"/>
    <w:rsid w:val="001D190B"/>
    <w:rsid w:val="003B7DE5"/>
    <w:rsid w:val="003D4653"/>
    <w:rsid w:val="003F754B"/>
    <w:rsid w:val="004B0EBC"/>
    <w:rsid w:val="005F70E4"/>
    <w:rsid w:val="00606D3B"/>
    <w:rsid w:val="00610940"/>
    <w:rsid w:val="00660294"/>
    <w:rsid w:val="007A10A7"/>
    <w:rsid w:val="008765E6"/>
    <w:rsid w:val="00904EDB"/>
    <w:rsid w:val="00964655"/>
    <w:rsid w:val="00985E33"/>
    <w:rsid w:val="00B024DE"/>
    <w:rsid w:val="00C56EC3"/>
    <w:rsid w:val="00E24D0F"/>
    <w:rsid w:val="00E65CBA"/>
    <w:rsid w:val="00F73E48"/>
    <w:rsid w:val="00FF54DF"/>
    <w:rsid w:val="6911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AFB71B"/>
  <w15:chartTrackingRefBased/>
  <w15:docId w15:val="{70DD07DB-C01B-447D-9C18-9B5EB4E618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D190B"/>
    <w:rPr>
      <w:color w:val="212120"/>
      <w:kern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24D0F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rsid w:val="00E24D0F"/>
    <w:rPr>
      <w:rFonts w:ascii="Segoe UI" w:hAnsi="Segoe UI" w:cs="Segoe UI"/>
      <w:color w:val="212120"/>
      <w:kern w:val="28"/>
      <w:sz w:val="18"/>
      <w:szCs w:val="1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hyperlink" Target="mailto:David@thecontrolscompany.com" TargetMode="External" Id="Rf9d84ce17aee4c3f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ollit\AppData\Roaming\Microsoft\Templates\Technology%20business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Technology business letterhead.dotx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Timothy J Collins</dc:creator>
  <keywords/>
  <dc:description/>
  <lastModifiedBy>Timothy Collins</lastModifiedBy>
  <revision>2</revision>
  <lastPrinted>2017-10-12T21:00:00.0000000Z</lastPrinted>
  <dcterms:created xsi:type="dcterms:W3CDTF">2020-08-12T21:39:00.0000000Z</dcterms:created>
  <dcterms:modified xsi:type="dcterms:W3CDTF">2022-01-05T19:16:59.7715778Z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e01c0c-f9b3-4dc4-af0b-a82110cc37cd_Enabled">
    <vt:lpwstr>True</vt:lpwstr>
  </property>
  <property fmtid="{D5CDD505-2E9C-101B-9397-08002B2CF9AE}" pid="3" name="MSIP_Label_6be01c0c-f9b3-4dc4-af0b-a82110cc37cd_SiteId">
    <vt:lpwstr>a1f1e214-7ded-45b6-81a1-9e8ae3459641</vt:lpwstr>
  </property>
  <property fmtid="{D5CDD505-2E9C-101B-9397-08002B2CF9AE}" pid="4" name="MSIP_Label_6be01c0c-f9b3-4dc4-af0b-a82110cc37cd_Owner">
    <vt:lpwstr>ccollit@jci.com</vt:lpwstr>
  </property>
  <property fmtid="{D5CDD505-2E9C-101B-9397-08002B2CF9AE}" pid="5" name="MSIP_Label_6be01c0c-f9b3-4dc4-af0b-a82110cc37cd_SetDate">
    <vt:lpwstr>2020-08-12T21:42:12.6124810Z</vt:lpwstr>
  </property>
  <property fmtid="{D5CDD505-2E9C-101B-9397-08002B2CF9AE}" pid="6" name="MSIP_Label_6be01c0c-f9b3-4dc4-af0b-a82110cc37cd_Name">
    <vt:lpwstr>Internal</vt:lpwstr>
  </property>
  <property fmtid="{D5CDD505-2E9C-101B-9397-08002B2CF9AE}" pid="7" name="MSIP_Label_6be01c0c-f9b3-4dc4-af0b-a82110cc37cd_Application">
    <vt:lpwstr>Microsoft Azure Information Protection</vt:lpwstr>
  </property>
  <property fmtid="{D5CDD505-2E9C-101B-9397-08002B2CF9AE}" pid="8" name="MSIP_Label_6be01c0c-f9b3-4dc4-af0b-a82110cc37cd_ActionId">
    <vt:lpwstr>c0f71905-7de2-4d2e-b853-f5aaf2b97a33</vt:lpwstr>
  </property>
  <property fmtid="{D5CDD505-2E9C-101B-9397-08002B2CF9AE}" pid="9" name="MSIP_Label_6be01c0c-f9b3-4dc4-af0b-a82110cc37cd_Extended_MSFT_Method">
    <vt:lpwstr>Automatic</vt:lpwstr>
  </property>
  <property fmtid="{D5CDD505-2E9C-101B-9397-08002B2CF9AE}" pid="10" name="Information Classification">
    <vt:lpwstr>Internal</vt:lpwstr>
  </property>
</Properties>
</file>