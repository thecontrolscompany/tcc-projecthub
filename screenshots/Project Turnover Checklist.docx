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A9DD" w14:textId="3401763B" w:rsidR="005A5ECE" w:rsidRDefault="00F45CFF" w:rsidP="00F45CFF">
      <w:pPr>
        <w:pStyle w:val="Title"/>
        <w:rPr>
          <w:rStyle w:val="IntenseReference"/>
        </w:rPr>
      </w:pPr>
      <w:r w:rsidRPr="00F45CFF">
        <w:rPr>
          <w:rStyle w:val="IntenseReference"/>
        </w:rPr>
        <w:t>Project Turnover Checklist</w:t>
      </w:r>
    </w:p>
    <w:p w14:paraId="656E1A8F" w14:textId="77777777" w:rsidR="00274CCA" w:rsidRDefault="00274CCA" w:rsidP="00274CCA"/>
    <w:p w14:paraId="5547B65A" w14:textId="77777777" w:rsidR="00274CCA" w:rsidRDefault="00274CCA" w:rsidP="00274C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274CCA" w14:paraId="2A121A6A" w14:textId="77777777" w:rsidTr="00274CCA">
        <w:tc>
          <w:tcPr>
            <w:tcW w:w="5035" w:type="dxa"/>
          </w:tcPr>
          <w:p w14:paraId="04259882" w14:textId="1B8A5FD0" w:rsidR="00274CCA" w:rsidRDefault="00274CCA" w:rsidP="00274CCA">
            <w:r>
              <w:t>Project Name:</w:t>
            </w:r>
            <w:r w:rsidR="00F63B30">
              <w:t xml:space="preserve"> </w:t>
            </w:r>
          </w:p>
        </w:tc>
        <w:tc>
          <w:tcPr>
            <w:tcW w:w="5035" w:type="dxa"/>
          </w:tcPr>
          <w:p w14:paraId="31587876" w14:textId="273B681D" w:rsidR="00274CCA" w:rsidRDefault="00274CCA" w:rsidP="00274CCA"/>
        </w:tc>
      </w:tr>
      <w:tr w:rsidR="00274CCA" w14:paraId="2E39F61B" w14:textId="77777777" w:rsidTr="00274CCA">
        <w:tc>
          <w:tcPr>
            <w:tcW w:w="5035" w:type="dxa"/>
          </w:tcPr>
          <w:p w14:paraId="138C1C4B" w14:textId="6CFB39B5" w:rsidR="00274CCA" w:rsidRDefault="00274CCA" w:rsidP="00274CCA">
            <w:r>
              <w:t>Customer:</w:t>
            </w:r>
          </w:p>
        </w:tc>
        <w:tc>
          <w:tcPr>
            <w:tcW w:w="5035" w:type="dxa"/>
          </w:tcPr>
          <w:p w14:paraId="01261D2D" w14:textId="2D15D5D0" w:rsidR="00274CCA" w:rsidRDefault="00274CCA" w:rsidP="00274CCA"/>
        </w:tc>
      </w:tr>
      <w:tr w:rsidR="00274CCA" w14:paraId="5B1E7918" w14:textId="77777777" w:rsidTr="00274CCA">
        <w:tc>
          <w:tcPr>
            <w:tcW w:w="5035" w:type="dxa"/>
          </w:tcPr>
          <w:p w14:paraId="00A32A7A" w14:textId="4C79D4F0" w:rsidR="00274CCA" w:rsidRDefault="00274CCA" w:rsidP="00274CCA">
            <w:r>
              <w:t>Customer POC:</w:t>
            </w:r>
          </w:p>
        </w:tc>
        <w:tc>
          <w:tcPr>
            <w:tcW w:w="5035" w:type="dxa"/>
          </w:tcPr>
          <w:p w14:paraId="0EA13FEF" w14:textId="39B845A9" w:rsidR="00274CCA" w:rsidRDefault="00274CCA" w:rsidP="00274CCA"/>
        </w:tc>
      </w:tr>
      <w:tr w:rsidR="00293D80" w14:paraId="0EED3852" w14:textId="77777777" w:rsidTr="00274CCA">
        <w:tc>
          <w:tcPr>
            <w:tcW w:w="5035" w:type="dxa"/>
          </w:tcPr>
          <w:p w14:paraId="14BCFCC5" w14:textId="59D11049" w:rsidR="00293D80" w:rsidRDefault="00293D80" w:rsidP="00274CCA">
            <w:r>
              <w:t>Customer PO Number:</w:t>
            </w:r>
          </w:p>
        </w:tc>
        <w:tc>
          <w:tcPr>
            <w:tcW w:w="5035" w:type="dxa"/>
          </w:tcPr>
          <w:p w14:paraId="3139BBFA" w14:textId="6D55279A" w:rsidR="00293D80" w:rsidRDefault="00293D80" w:rsidP="00274CCA"/>
        </w:tc>
      </w:tr>
      <w:tr w:rsidR="00274CCA" w14:paraId="0D754E7B" w14:textId="77777777" w:rsidTr="00274CCA">
        <w:tc>
          <w:tcPr>
            <w:tcW w:w="5035" w:type="dxa"/>
          </w:tcPr>
          <w:p w14:paraId="3B18836F" w14:textId="1DD5ED62" w:rsidR="00274CCA" w:rsidRDefault="00274CCA" w:rsidP="00274CCA">
            <w:r>
              <w:t>Site Address:</w:t>
            </w:r>
          </w:p>
        </w:tc>
        <w:tc>
          <w:tcPr>
            <w:tcW w:w="5035" w:type="dxa"/>
          </w:tcPr>
          <w:p w14:paraId="3676FA83" w14:textId="76DD3C86" w:rsidR="00274CCA" w:rsidRDefault="00274CCA" w:rsidP="00274CCA"/>
        </w:tc>
      </w:tr>
      <w:tr w:rsidR="00274CCA" w14:paraId="65CC1196" w14:textId="77777777" w:rsidTr="00274CCA">
        <w:tc>
          <w:tcPr>
            <w:tcW w:w="5035" w:type="dxa"/>
          </w:tcPr>
          <w:p w14:paraId="685084D2" w14:textId="4830BE9D" w:rsidR="00274CCA" w:rsidRDefault="003C2B94" w:rsidP="00274CCA">
            <w:r>
              <w:t>Contract Price:</w:t>
            </w:r>
          </w:p>
        </w:tc>
        <w:tc>
          <w:tcPr>
            <w:tcW w:w="5035" w:type="dxa"/>
          </w:tcPr>
          <w:p w14:paraId="740458B5" w14:textId="2067CB01" w:rsidR="00274CCA" w:rsidRDefault="00274CCA" w:rsidP="00274CCA"/>
        </w:tc>
      </w:tr>
      <w:tr w:rsidR="00274CCA" w14:paraId="45064DEE" w14:textId="77777777" w:rsidTr="00274CCA">
        <w:tc>
          <w:tcPr>
            <w:tcW w:w="5035" w:type="dxa"/>
          </w:tcPr>
          <w:p w14:paraId="60CB8ED1" w14:textId="1833C61D" w:rsidR="00274CCA" w:rsidRDefault="002D278E" w:rsidP="00274CCA">
            <w:r>
              <w:t>General Contractor:</w:t>
            </w:r>
          </w:p>
        </w:tc>
        <w:tc>
          <w:tcPr>
            <w:tcW w:w="5035" w:type="dxa"/>
          </w:tcPr>
          <w:p w14:paraId="7C32D445" w14:textId="48E3B59C" w:rsidR="00274CCA" w:rsidRDefault="00274CCA" w:rsidP="00274CCA"/>
        </w:tc>
      </w:tr>
      <w:tr w:rsidR="00274CCA" w14:paraId="3FB091BF" w14:textId="77777777" w:rsidTr="00274CCA">
        <w:tc>
          <w:tcPr>
            <w:tcW w:w="5035" w:type="dxa"/>
          </w:tcPr>
          <w:p w14:paraId="1DE88ED6" w14:textId="795F479D" w:rsidR="00274CCA" w:rsidRDefault="002D278E" w:rsidP="00274CCA">
            <w:r>
              <w:t>Mechanical Contractor:</w:t>
            </w:r>
          </w:p>
        </w:tc>
        <w:tc>
          <w:tcPr>
            <w:tcW w:w="5035" w:type="dxa"/>
          </w:tcPr>
          <w:p w14:paraId="7DBC6661" w14:textId="77777777" w:rsidR="00274CCA" w:rsidRDefault="00274CCA" w:rsidP="00274CCA"/>
        </w:tc>
      </w:tr>
      <w:tr w:rsidR="00274CCA" w14:paraId="1CB21371" w14:textId="77777777" w:rsidTr="00274CCA">
        <w:tc>
          <w:tcPr>
            <w:tcW w:w="5035" w:type="dxa"/>
          </w:tcPr>
          <w:p w14:paraId="73D425A0" w14:textId="2EA4011E" w:rsidR="00274CCA" w:rsidRDefault="002D278E" w:rsidP="00274CCA">
            <w:r>
              <w:t>Electrical Contractor:</w:t>
            </w:r>
          </w:p>
        </w:tc>
        <w:tc>
          <w:tcPr>
            <w:tcW w:w="5035" w:type="dxa"/>
          </w:tcPr>
          <w:p w14:paraId="2CB451C7" w14:textId="77777777" w:rsidR="00274CCA" w:rsidRDefault="00274CCA" w:rsidP="00274CCA"/>
        </w:tc>
      </w:tr>
      <w:tr w:rsidR="00A85FD3" w14:paraId="3763B73C" w14:textId="77777777" w:rsidTr="00274CCA">
        <w:tc>
          <w:tcPr>
            <w:tcW w:w="5035" w:type="dxa"/>
          </w:tcPr>
          <w:p w14:paraId="5001DD3A" w14:textId="544C8CFB" w:rsidR="00A85FD3" w:rsidRDefault="00EE684C" w:rsidP="00274CCA">
            <w:r>
              <w:t>All Conduit/Plenum:</w:t>
            </w:r>
          </w:p>
        </w:tc>
        <w:tc>
          <w:tcPr>
            <w:tcW w:w="5035" w:type="dxa"/>
          </w:tcPr>
          <w:p w14:paraId="7290C85E" w14:textId="78116B94" w:rsidR="00A85FD3" w:rsidRDefault="00A85FD3" w:rsidP="00274CCA"/>
        </w:tc>
      </w:tr>
      <w:tr w:rsidR="000177C5" w14:paraId="44F2DCBB" w14:textId="77777777" w:rsidTr="00274CCA">
        <w:tc>
          <w:tcPr>
            <w:tcW w:w="5035" w:type="dxa"/>
          </w:tcPr>
          <w:p w14:paraId="5E20C195" w14:textId="0876BAC5" w:rsidR="000177C5" w:rsidRDefault="008270FE" w:rsidP="00274CCA">
            <w:r>
              <w:t>Certified Payroll:</w:t>
            </w:r>
          </w:p>
        </w:tc>
        <w:tc>
          <w:tcPr>
            <w:tcW w:w="5035" w:type="dxa"/>
          </w:tcPr>
          <w:p w14:paraId="29AF4B92" w14:textId="62BB101D" w:rsidR="000177C5" w:rsidRDefault="000177C5" w:rsidP="00274CCA"/>
        </w:tc>
      </w:tr>
      <w:tr w:rsidR="008270FE" w14:paraId="78A68CA1" w14:textId="77777777" w:rsidTr="00274CCA">
        <w:tc>
          <w:tcPr>
            <w:tcW w:w="5035" w:type="dxa"/>
          </w:tcPr>
          <w:p w14:paraId="5591C030" w14:textId="0E5E1C35" w:rsidR="008270FE" w:rsidRDefault="00212DBA" w:rsidP="00274CCA">
            <w:r>
              <w:t>Buy American:</w:t>
            </w:r>
          </w:p>
        </w:tc>
        <w:tc>
          <w:tcPr>
            <w:tcW w:w="5035" w:type="dxa"/>
          </w:tcPr>
          <w:p w14:paraId="5386E25B" w14:textId="3D661EB3" w:rsidR="008270FE" w:rsidRDefault="008270FE" w:rsidP="00274CCA"/>
        </w:tc>
      </w:tr>
      <w:tr w:rsidR="001C40DD" w14:paraId="37CEC65D" w14:textId="77777777" w:rsidTr="00274CCA">
        <w:tc>
          <w:tcPr>
            <w:tcW w:w="5035" w:type="dxa"/>
          </w:tcPr>
          <w:p w14:paraId="7AE84C4A" w14:textId="7ECC0B4B" w:rsidR="001C40DD" w:rsidRDefault="001C40DD" w:rsidP="00274CCA">
            <w:r>
              <w:t xml:space="preserve">Bond Required: </w:t>
            </w:r>
          </w:p>
        </w:tc>
        <w:tc>
          <w:tcPr>
            <w:tcW w:w="5035" w:type="dxa"/>
          </w:tcPr>
          <w:p w14:paraId="3CC39F9B" w14:textId="11B47DAA" w:rsidR="001C40DD" w:rsidRDefault="001C40DD" w:rsidP="00274CCA"/>
        </w:tc>
      </w:tr>
    </w:tbl>
    <w:p w14:paraId="35CCB20C" w14:textId="77777777" w:rsidR="00B04EDB" w:rsidRDefault="00B04EDB" w:rsidP="00274CCA">
      <w:pPr>
        <w:rPr>
          <w:b/>
          <w:bCs/>
          <w:u w:val="single"/>
        </w:rPr>
      </w:pPr>
    </w:p>
    <w:p w14:paraId="42F3B6D3" w14:textId="02081327" w:rsidR="00B04EDB" w:rsidRDefault="00B04EDB" w:rsidP="00274CCA">
      <w:pPr>
        <w:rPr>
          <w:b/>
          <w:bCs/>
          <w:u w:val="single"/>
        </w:rPr>
      </w:pPr>
      <w:r>
        <w:rPr>
          <w:b/>
          <w:bCs/>
          <w:u w:val="single"/>
        </w:rPr>
        <w:t>Admin</w:t>
      </w:r>
    </w:p>
    <w:p w14:paraId="3A3F1E00" w14:textId="0ED4B420" w:rsidR="00B04EDB" w:rsidRPr="00B04EDB" w:rsidRDefault="00BC2833" w:rsidP="00B04EDB">
      <w:sdt>
        <w:sdtPr>
          <w:id w:val="5820368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06E30">
            <w:rPr>
              <w:rFonts w:ascii="MS Gothic" w:eastAsia="MS Gothic" w:hAnsi="MS Gothic" w:hint="eastAsia"/>
            </w:rPr>
            <w:t>☐</w:t>
          </w:r>
        </w:sdtContent>
      </w:sdt>
      <w:r w:rsidR="009011B3">
        <w:t xml:space="preserve"> </w:t>
      </w:r>
      <w:r w:rsidR="00B04EDB" w:rsidRPr="00B04EDB">
        <w:t>PO Booked</w:t>
      </w:r>
    </w:p>
    <w:p w14:paraId="226EB8A6" w14:textId="02C97285" w:rsidR="00B04EDB" w:rsidRPr="00B04EDB" w:rsidRDefault="00BC2833" w:rsidP="00B04EDB">
      <w:sdt>
        <w:sdtPr>
          <w:id w:val="-1975437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06E30">
            <w:rPr>
              <w:rFonts w:ascii="MS Gothic" w:eastAsia="MS Gothic" w:hAnsi="MS Gothic" w:hint="eastAsia"/>
            </w:rPr>
            <w:t>☐</w:t>
          </w:r>
        </w:sdtContent>
      </w:sdt>
      <w:r w:rsidR="009011B3">
        <w:t xml:space="preserve"> </w:t>
      </w:r>
      <w:r w:rsidR="00B04EDB" w:rsidRPr="00B04EDB">
        <w:t>Estimate to match PO amount</w:t>
      </w:r>
    </w:p>
    <w:p w14:paraId="0CAE7932" w14:textId="432F5437" w:rsidR="00B04EDB" w:rsidRDefault="00BC2833" w:rsidP="00B04EDB">
      <w:sdt>
        <w:sdtPr>
          <w:id w:val="-7989185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06E30">
            <w:rPr>
              <w:rFonts w:ascii="MS Gothic" w:eastAsia="MS Gothic" w:hAnsi="MS Gothic" w:hint="eastAsia"/>
            </w:rPr>
            <w:t>☐</w:t>
          </w:r>
        </w:sdtContent>
      </w:sdt>
      <w:r w:rsidR="009011B3">
        <w:t xml:space="preserve"> </w:t>
      </w:r>
      <w:r w:rsidR="00B04EDB" w:rsidRPr="00B04EDB">
        <w:t>Job added to Quickbooks</w:t>
      </w:r>
    </w:p>
    <w:p w14:paraId="6F68B884" w14:textId="77777777" w:rsidR="00B04EDB" w:rsidRDefault="00B04EDB" w:rsidP="00274CCA">
      <w:pPr>
        <w:rPr>
          <w:b/>
          <w:bCs/>
          <w:u w:val="single"/>
        </w:rPr>
      </w:pPr>
    </w:p>
    <w:p w14:paraId="6162FACE" w14:textId="3D21B620" w:rsidR="00B04EDB" w:rsidRDefault="00B04EDB" w:rsidP="00274CCA">
      <w:pPr>
        <w:rPr>
          <w:b/>
          <w:bCs/>
          <w:u w:val="single"/>
        </w:rPr>
      </w:pPr>
      <w:r>
        <w:rPr>
          <w:b/>
          <w:bCs/>
          <w:u w:val="single"/>
        </w:rPr>
        <w:t>Estimator</w:t>
      </w:r>
    </w:p>
    <w:p w14:paraId="1B829C22" w14:textId="389E4E53" w:rsidR="00712309" w:rsidRDefault="00BC2833" w:rsidP="00712309">
      <w:sdt>
        <w:sdtPr>
          <w:id w:val="4590767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309">
            <w:rPr>
              <w:rFonts w:ascii="MS Gothic" w:eastAsia="MS Gothic" w:hAnsi="MS Gothic" w:hint="eastAsia"/>
            </w:rPr>
            <w:t>☐</w:t>
          </w:r>
        </w:sdtContent>
      </w:sdt>
      <w:r w:rsidR="009011B3">
        <w:t xml:space="preserve"> </w:t>
      </w:r>
      <w:r w:rsidR="00712309">
        <w:t>Highlight Mechanicals</w:t>
      </w:r>
    </w:p>
    <w:p w14:paraId="4DA42593" w14:textId="78719642" w:rsidR="00E62E8E" w:rsidRDefault="00BC2833" w:rsidP="00E62E8E">
      <w:sdt>
        <w:sdtPr>
          <w:id w:val="-6374949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62E8E">
            <w:rPr>
              <w:rFonts w:ascii="MS Gothic" w:eastAsia="MS Gothic" w:hAnsi="MS Gothic" w:hint="eastAsia"/>
            </w:rPr>
            <w:t>☐</w:t>
          </w:r>
        </w:sdtContent>
      </w:sdt>
      <w:r w:rsidR="009011B3">
        <w:t xml:space="preserve"> </w:t>
      </w:r>
      <w:r w:rsidR="00E62E8E">
        <w:t>Architectural Drawings</w:t>
      </w:r>
    </w:p>
    <w:p w14:paraId="283C1E70" w14:textId="096EBDBC" w:rsidR="00E62E8E" w:rsidRDefault="00BC2833" w:rsidP="00E62E8E">
      <w:sdt>
        <w:sdtPr>
          <w:id w:val="-1071037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62E8E">
            <w:rPr>
              <w:rFonts w:ascii="MS Gothic" w:eastAsia="MS Gothic" w:hAnsi="MS Gothic" w:hint="eastAsia"/>
            </w:rPr>
            <w:t>☐</w:t>
          </w:r>
        </w:sdtContent>
      </w:sdt>
      <w:r w:rsidR="009011B3">
        <w:t xml:space="preserve"> </w:t>
      </w:r>
      <w:r w:rsidR="00E62E8E">
        <w:t>Submittals</w:t>
      </w:r>
    </w:p>
    <w:p w14:paraId="7801F705" w14:textId="53925BEA" w:rsidR="00043158" w:rsidRDefault="00BC2833" w:rsidP="00E62E8E">
      <w:sdt>
        <w:sdtPr>
          <w:id w:val="12779116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3158">
            <w:rPr>
              <w:rFonts w:ascii="MS Gothic" w:eastAsia="MS Gothic" w:hAnsi="MS Gothic" w:hint="eastAsia"/>
            </w:rPr>
            <w:t>☐</w:t>
          </w:r>
        </w:sdtContent>
      </w:sdt>
      <w:r w:rsidR="00043158">
        <w:t xml:space="preserve"> Special Requirements (ie. Conduit fill, 270 Rule, </w:t>
      </w:r>
      <w:r w:rsidR="00364A07">
        <w:t>Below 10’ Rigid, Length of Flex, Min conduit size)</w:t>
      </w:r>
      <w:r w:rsidR="00043158">
        <w:t>:</w:t>
      </w:r>
    </w:p>
    <w:p w14:paraId="3B09A758" w14:textId="77777777" w:rsidR="00B04EDB" w:rsidRDefault="00B04EDB" w:rsidP="00274CCA">
      <w:pPr>
        <w:rPr>
          <w:b/>
          <w:bCs/>
          <w:u w:val="single"/>
        </w:rPr>
      </w:pPr>
    </w:p>
    <w:p w14:paraId="63DC261F" w14:textId="65A9658E" w:rsidR="00B04EDB" w:rsidRPr="00B04EDB" w:rsidRDefault="00B04EDB" w:rsidP="00274CCA">
      <w:pPr>
        <w:rPr>
          <w:b/>
          <w:bCs/>
          <w:u w:val="single"/>
        </w:rPr>
      </w:pPr>
      <w:r>
        <w:rPr>
          <w:b/>
          <w:bCs/>
          <w:u w:val="single"/>
        </w:rPr>
        <w:t>Ops Manager</w:t>
      </w:r>
    </w:p>
    <w:p w14:paraId="183E9B8A" w14:textId="6BFDFA0D" w:rsidR="00A85FD3" w:rsidRPr="00274CCA" w:rsidRDefault="00BC2833" w:rsidP="00274CCA">
      <w:sdt>
        <w:sdtPr>
          <w:id w:val="-1374892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7146">
            <w:rPr>
              <w:rFonts w:ascii="MS Gothic" w:eastAsia="MS Gothic" w:hAnsi="MS Gothic" w:hint="eastAsia"/>
            </w:rPr>
            <w:t>☐</w:t>
          </w:r>
        </w:sdtContent>
      </w:sdt>
      <w:r w:rsidR="009011B3">
        <w:t xml:space="preserve"> </w:t>
      </w:r>
      <w:r w:rsidR="00A85FD3">
        <w:t>Attach Scope to Turnover Checklist</w:t>
      </w:r>
      <w:r w:rsidR="003C2B94">
        <w:t xml:space="preserve"> </w:t>
      </w:r>
    </w:p>
    <w:p w14:paraId="57E436EB" w14:textId="0E0B8BC7" w:rsidR="007B7DAC" w:rsidRDefault="00BC2833" w:rsidP="00F45CFF">
      <w:sdt>
        <w:sdtPr>
          <w:id w:val="3597038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7DAC">
            <w:rPr>
              <w:rFonts w:ascii="MS Gothic" w:eastAsia="MS Gothic" w:hAnsi="MS Gothic" w:hint="eastAsia"/>
            </w:rPr>
            <w:t>☐</w:t>
          </w:r>
        </w:sdtContent>
      </w:sdt>
      <w:r w:rsidR="009011B3">
        <w:t xml:space="preserve"> </w:t>
      </w:r>
      <w:r w:rsidR="00266808">
        <w:t>Special Access Required? DBIDS, Site Specific Safety Orientation</w:t>
      </w:r>
    </w:p>
    <w:p w14:paraId="269341EA" w14:textId="21D89CFE" w:rsidR="007B7DAC" w:rsidRDefault="00BC2833" w:rsidP="00F45CFF">
      <w:sdt>
        <w:sdtPr>
          <w:id w:val="7351321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B7146">
            <w:rPr>
              <w:rFonts w:ascii="MS Gothic" w:eastAsia="MS Gothic" w:hAnsi="MS Gothic" w:hint="eastAsia"/>
            </w:rPr>
            <w:t>☐</w:t>
          </w:r>
        </w:sdtContent>
      </w:sdt>
      <w:r w:rsidR="009011B3">
        <w:t xml:space="preserve"> </w:t>
      </w:r>
      <w:r w:rsidR="007B7DAC">
        <w:t>Assign Project Manager</w:t>
      </w:r>
    </w:p>
    <w:p w14:paraId="12BC6917" w14:textId="0C9B240D" w:rsidR="006573CE" w:rsidRDefault="00BC2833" w:rsidP="00F45CFF">
      <w:sdt>
        <w:sdtPr>
          <w:id w:val="-6768135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3DBE">
            <w:rPr>
              <w:rFonts w:ascii="MS Gothic" w:eastAsia="MS Gothic" w:hAnsi="MS Gothic" w:hint="eastAsia"/>
            </w:rPr>
            <w:t>☐</w:t>
          </w:r>
        </w:sdtContent>
      </w:sdt>
      <w:r w:rsidR="009011B3">
        <w:t xml:space="preserve"> </w:t>
      </w:r>
      <w:r w:rsidR="006573CE">
        <w:t>Warm-up Letter to Customer</w:t>
      </w:r>
    </w:p>
    <w:p w14:paraId="3135F7D9" w14:textId="77777777" w:rsidR="00313DBE" w:rsidRDefault="00313DBE" w:rsidP="00F45CFF"/>
    <w:p w14:paraId="78FBE5E5" w14:textId="77777777" w:rsidR="00313DBE" w:rsidRDefault="00313DBE" w:rsidP="00313DBE">
      <w:pPr>
        <w:rPr>
          <w:b/>
          <w:bCs/>
          <w:u w:val="single"/>
        </w:rPr>
      </w:pPr>
      <w:r w:rsidRPr="00B04EDB">
        <w:rPr>
          <w:b/>
          <w:bCs/>
          <w:u w:val="single"/>
        </w:rPr>
        <w:t>Project Manager</w:t>
      </w:r>
    </w:p>
    <w:p w14:paraId="72AF7282" w14:textId="77777777" w:rsidR="00313DBE" w:rsidRDefault="00BC2833" w:rsidP="00313DBE">
      <w:sdt>
        <w:sdtPr>
          <w:id w:val="-4968049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3DBE">
            <w:rPr>
              <w:rFonts w:ascii="MS Gothic" w:eastAsia="MS Gothic" w:hAnsi="MS Gothic" w:hint="eastAsia"/>
            </w:rPr>
            <w:t>☐</w:t>
          </w:r>
        </w:sdtContent>
      </w:sdt>
      <w:r w:rsidR="00313DBE">
        <w:t xml:space="preserve"> Moved to Project Folder</w:t>
      </w:r>
    </w:p>
    <w:p w14:paraId="4FC8C9DB" w14:textId="77777777" w:rsidR="00313DBE" w:rsidRDefault="00BC2833" w:rsidP="00313DBE">
      <w:sdt>
        <w:sdtPr>
          <w:id w:val="17515462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3DBE">
            <w:rPr>
              <w:rFonts w:ascii="MS Gothic" w:eastAsia="MS Gothic" w:hAnsi="MS Gothic" w:hint="eastAsia"/>
            </w:rPr>
            <w:t>☐</w:t>
          </w:r>
        </w:sdtContent>
      </w:sdt>
      <w:r w:rsidR="00313DBE">
        <w:t xml:space="preserve"> Latest Mechanical Sheets/Submittals</w:t>
      </w:r>
    </w:p>
    <w:p w14:paraId="19CF8E5A" w14:textId="77777777" w:rsidR="00313DBE" w:rsidRDefault="00BC2833" w:rsidP="00313DBE">
      <w:sdt>
        <w:sdtPr>
          <w:id w:val="-1562242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3DBE">
            <w:rPr>
              <w:rFonts w:ascii="MS Gothic" w:eastAsia="MS Gothic" w:hAnsi="MS Gothic" w:hint="eastAsia"/>
            </w:rPr>
            <w:t>☐</w:t>
          </w:r>
        </w:sdtContent>
      </w:sdt>
      <w:r w:rsidR="00313DBE">
        <w:t xml:space="preserve"> Create POC Spreadsheet</w:t>
      </w:r>
    </w:p>
    <w:p w14:paraId="70549C45" w14:textId="77777777" w:rsidR="00313DBE" w:rsidRPr="00F45CFF" w:rsidRDefault="00313DBE" w:rsidP="00F45CFF"/>
    <w:sectPr w:rsidR="00313DBE" w:rsidRPr="00F45CFF" w:rsidSect="00193109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080" w:bottom="634" w:left="108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538BE" w14:textId="77777777" w:rsidR="00BC2833" w:rsidRDefault="00BC2833">
      <w:r>
        <w:separator/>
      </w:r>
    </w:p>
  </w:endnote>
  <w:endnote w:type="continuationSeparator" w:id="0">
    <w:p w14:paraId="4D84D10B" w14:textId="77777777" w:rsidR="00BC2833" w:rsidRDefault="00BC2833">
      <w:r>
        <w:continuationSeparator/>
      </w:r>
    </w:p>
  </w:endnote>
  <w:endnote w:type="continuationNotice" w:id="1">
    <w:p w14:paraId="7033A72C" w14:textId="77777777" w:rsidR="00BC2833" w:rsidRDefault="00BC28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340"/>
      <w:gridCol w:w="3395"/>
      <w:gridCol w:w="3345"/>
    </w:tblGrid>
    <w:tr w:rsidR="0066609C" w14:paraId="2AEE4492" w14:textId="77777777" w:rsidTr="0066609C">
      <w:tc>
        <w:tcPr>
          <w:tcW w:w="3432" w:type="dxa"/>
        </w:tcPr>
        <w:p w14:paraId="5F5F7E1A" w14:textId="2C1F5FBF" w:rsidR="007853C9" w:rsidRPr="007853C9" w:rsidRDefault="008A01E5" w:rsidP="007853C9">
          <w:pPr>
            <w:pStyle w:val="Header"/>
            <w:rPr>
              <w:rFonts w:ascii="Raleway" w:hAnsi="Raleway"/>
              <w:color w:val="808080"/>
              <w:sz w:val="16"/>
            </w:rPr>
          </w:pPr>
          <w:r>
            <w:rPr>
              <w:rFonts w:ascii="Raleway" w:hAnsi="Raleway"/>
              <w:noProof/>
              <w:color w:val="808080"/>
              <w:sz w:val="16"/>
            </w:rPr>
            <w:drawing>
              <wp:inline distT="0" distB="0" distL="0" distR="0" wp14:anchorId="7D81BBE4" wp14:editId="3EDC7FCB">
                <wp:extent cx="733425" cy="733425"/>
                <wp:effectExtent l="0" t="0" r="0" b="0"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2" w:type="dxa"/>
        </w:tcPr>
        <w:p w14:paraId="6D75A128" w14:textId="77777777" w:rsidR="00284555" w:rsidRDefault="007853C9" w:rsidP="00284555">
          <w:pPr>
            <w:pStyle w:val="Header"/>
            <w:jc w:val="center"/>
            <w:rPr>
              <w:rFonts w:ascii="Raleway" w:hAnsi="Raleway"/>
              <w:b/>
              <w:color w:val="808080"/>
              <w:sz w:val="16"/>
            </w:rPr>
          </w:pPr>
          <w:r w:rsidRPr="007853C9">
            <w:rPr>
              <w:rFonts w:ascii="Raleway" w:hAnsi="Raleway"/>
            </w:rPr>
            <w:t xml:space="preserve">Page </w:t>
          </w:r>
          <w:r w:rsidRPr="007853C9">
            <w:rPr>
              <w:rFonts w:ascii="Raleway" w:hAnsi="Raleway"/>
              <w:b/>
              <w:bCs/>
            </w:rPr>
            <w:fldChar w:fldCharType="begin"/>
          </w:r>
          <w:r w:rsidRPr="007853C9">
            <w:rPr>
              <w:rFonts w:ascii="Raleway" w:hAnsi="Raleway"/>
              <w:b/>
              <w:bCs/>
            </w:rPr>
            <w:instrText xml:space="preserve"> PAGE  \* Arabic  \* MERGEFORMAT </w:instrText>
          </w:r>
          <w:r w:rsidRPr="007853C9">
            <w:rPr>
              <w:rFonts w:ascii="Raleway" w:hAnsi="Raleway"/>
              <w:b/>
              <w:bCs/>
            </w:rPr>
            <w:fldChar w:fldCharType="separate"/>
          </w:r>
          <w:r w:rsidR="00EF0F23">
            <w:rPr>
              <w:rFonts w:ascii="Raleway" w:hAnsi="Raleway"/>
              <w:b/>
              <w:bCs/>
              <w:noProof/>
            </w:rPr>
            <w:t>3</w:t>
          </w:r>
          <w:r w:rsidRPr="007853C9">
            <w:rPr>
              <w:rFonts w:ascii="Raleway" w:hAnsi="Raleway"/>
              <w:b/>
              <w:bCs/>
            </w:rPr>
            <w:fldChar w:fldCharType="end"/>
          </w:r>
          <w:r w:rsidRPr="007853C9">
            <w:rPr>
              <w:rFonts w:ascii="Raleway" w:hAnsi="Raleway"/>
            </w:rPr>
            <w:t xml:space="preserve"> of </w:t>
          </w:r>
          <w:r w:rsidRPr="007853C9">
            <w:rPr>
              <w:rFonts w:ascii="Raleway" w:hAnsi="Raleway"/>
              <w:b/>
              <w:bCs/>
            </w:rPr>
            <w:fldChar w:fldCharType="begin"/>
          </w:r>
          <w:r w:rsidRPr="007853C9">
            <w:rPr>
              <w:rFonts w:ascii="Raleway" w:hAnsi="Raleway"/>
              <w:b/>
              <w:bCs/>
            </w:rPr>
            <w:instrText xml:space="preserve"> NUMPAGES  \* Arabic  \* MERGEFORMAT </w:instrText>
          </w:r>
          <w:r w:rsidRPr="007853C9">
            <w:rPr>
              <w:rFonts w:ascii="Raleway" w:hAnsi="Raleway"/>
              <w:b/>
              <w:bCs/>
            </w:rPr>
            <w:fldChar w:fldCharType="separate"/>
          </w:r>
          <w:r w:rsidR="00EF0F23">
            <w:rPr>
              <w:rFonts w:ascii="Raleway" w:hAnsi="Raleway"/>
              <w:b/>
              <w:bCs/>
              <w:noProof/>
            </w:rPr>
            <w:t>3</w:t>
          </w:r>
          <w:r w:rsidRPr="007853C9">
            <w:rPr>
              <w:rFonts w:ascii="Raleway" w:hAnsi="Raleway"/>
              <w:b/>
              <w:bCs/>
            </w:rPr>
            <w:fldChar w:fldCharType="end"/>
          </w:r>
        </w:p>
        <w:p w14:paraId="54B46315" w14:textId="77777777" w:rsidR="00284555" w:rsidRDefault="00284555" w:rsidP="00284555">
          <w:pPr>
            <w:pStyle w:val="Header"/>
            <w:jc w:val="center"/>
            <w:rPr>
              <w:rFonts w:ascii="Raleway" w:hAnsi="Raleway"/>
              <w:b/>
              <w:color w:val="808080"/>
              <w:sz w:val="16"/>
            </w:rPr>
          </w:pPr>
        </w:p>
        <w:p w14:paraId="2749F7AB" w14:textId="77777777" w:rsidR="00284555" w:rsidRPr="0066609C" w:rsidRDefault="00284555" w:rsidP="00284555">
          <w:pPr>
            <w:pStyle w:val="Header"/>
            <w:jc w:val="center"/>
            <w:rPr>
              <w:rFonts w:ascii="Raleway" w:hAnsi="Raleway"/>
              <w:b/>
              <w:color w:val="808080"/>
              <w:sz w:val="16"/>
            </w:rPr>
          </w:pPr>
          <w:r w:rsidRPr="0066609C">
            <w:rPr>
              <w:rFonts w:ascii="Raleway" w:hAnsi="Raleway"/>
              <w:b/>
              <w:color w:val="808080"/>
              <w:sz w:val="16"/>
            </w:rPr>
            <w:t>The Controls Company</w:t>
          </w:r>
        </w:p>
        <w:p w14:paraId="5BAF2932" w14:textId="77777777" w:rsidR="00284555" w:rsidRPr="007853C9" w:rsidRDefault="00284555" w:rsidP="00284555">
          <w:pPr>
            <w:pStyle w:val="Header"/>
            <w:jc w:val="center"/>
            <w:rPr>
              <w:rFonts w:ascii="Raleway" w:hAnsi="Raleway"/>
              <w:color w:val="808080"/>
              <w:sz w:val="16"/>
            </w:rPr>
          </w:pPr>
          <w:r w:rsidRPr="007853C9">
            <w:rPr>
              <w:rFonts w:ascii="Raleway" w:hAnsi="Raleway"/>
              <w:color w:val="808080"/>
              <w:sz w:val="16"/>
            </w:rPr>
            <w:t>info@TheControlsCompany.com</w:t>
          </w:r>
        </w:p>
        <w:p w14:paraId="69CC4757" w14:textId="77777777" w:rsidR="007853C9" w:rsidRPr="007853C9" w:rsidRDefault="00284555" w:rsidP="00284555">
          <w:pPr>
            <w:pStyle w:val="Footer"/>
            <w:jc w:val="center"/>
            <w:rPr>
              <w:rFonts w:ascii="Raleway" w:hAnsi="Raleway"/>
            </w:rPr>
          </w:pPr>
          <w:r w:rsidRPr="007853C9">
            <w:rPr>
              <w:rFonts w:ascii="Raleway" w:hAnsi="Raleway"/>
              <w:color w:val="808080"/>
              <w:sz w:val="16"/>
            </w:rPr>
            <w:t>Tel: 850-</w:t>
          </w:r>
          <w:r>
            <w:rPr>
              <w:rFonts w:ascii="Raleway" w:hAnsi="Raleway"/>
              <w:color w:val="808080"/>
              <w:sz w:val="16"/>
            </w:rPr>
            <w:t>490-1844</w:t>
          </w:r>
        </w:p>
      </w:tc>
      <w:tc>
        <w:tcPr>
          <w:tcW w:w="3432" w:type="dxa"/>
        </w:tcPr>
        <w:p w14:paraId="5CD9CF30" w14:textId="5537FE21" w:rsidR="007853C9" w:rsidRDefault="008A01E5" w:rsidP="0066609C">
          <w:pPr>
            <w:pStyle w:val="Footer"/>
            <w:jc w:val="right"/>
          </w:pPr>
          <w:r>
            <w:rPr>
              <w:noProof/>
            </w:rPr>
            <w:drawing>
              <wp:inline distT="0" distB="0" distL="0" distR="0" wp14:anchorId="6589BC2F" wp14:editId="03404F89">
                <wp:extent cx="819150" cy="72898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392" t="13680" r="17079" b="2119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1C9709B" w14:textId="77777777" w:rsidR="00E44A3E" w:rsidRPr="007853C9" w:rsidRDefault="00E44A3E" w:rsidP="00785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C4B0" w14:textId="77777777" w:rsidR="0066609C" w:rsidRPr="0066609C" w:rsidRDefault="0066609C" w:rsidP="0066609C">
    <w:pPr>
      <w:pStyle w:val="Footer"/>
      <w:jc w:val="center"/>
      <w:rPr>
        <w:rFonts w:ascii="Raleway" w:hAnsi="Raleway"/>
      </w:rPr>
    </w:pPr>
    <w:r w:rsidRPr="0066609C">
      <w:rPr>
        <w:rFonts w:ascii="Raleway" w:hAnsi="Raleway"/>
      </w:rPr>
      <w:t xml:space="preserve">Page </w:t>
    </w:r>
    <w:r w:rsidRPr="0066609C">
      <w:rPr>
        <w:rFonts w:ascii="Raleway" w:hAnsi="Raleway"/>
        <w:b/>
        <w:bCs/>
        <w:sz w:val="24"/>
        <w:szCs w:val="24"/>
      </w:rPr>
      <w:fldChar w:fldCharType="begin"/>
    </w:r>
    <w:r w:rsidRPr="0066609C">
      <w:rPr>
        <w:rFonts w:ascii="Raleway" w:hAnsi="Raleway"/>
        <w:b/>
        <w:bCs/>
      </w:rPr>
      <w:instrText xml:space="preserve"> PAGE </w:instrText>
    </w:r>
    <w:r w:rsidRPr="0066609C">
      <w:rPr>
        <w:rFonts w:ascii="Raleway" w:hAnsi="Raleway"/>
        <w:b/>
        <w:bCs/>
        <w:sz w:val="24"/>
        <w:szCs w:val="24"/>
      </w:rPr>
      <w:fldChar w:fldCharType="separate"/>
    </w:r>
    <w:r w:rsidR="00D171BE">
      <w:rPr>
        <w:rFonts w:ascii="Raleway" w:hAnsi="Raleway"/>
        <w:b/>
        <w:bCs/>
        <w:noProof/>
      </w:rPr>
      <w:t>1</w:t>
    </w:r>
    <w:r w:rsidRPr="0066609C">
      <w:rPr>
        <w:rFonts w:ascii="Raleway" w:hAnsi="Raleway"/>
        <w:b/>
        <w:bCs/>
        <w:sz w:val="24"/>
        <w:szCs w:val="24"/>
      </w:rPr>
      <w:fldChar w:fldCharType="end"/>
    </w:r>
    <w:r w:rsidRPr="0066609C">
      <w:rPr>
        <w:rFonts w:ascii="Raleway" w:hAnsi="Raleway"/>
      </w:rPr>
      <w:t xml:space="preserve"> of </w:t>
    </w:r>
    <w:r w:rsidRPr="0066609C">
      <w:rPr>
        <w:rFonts w:ascii="Raleway" w:hAnsi="Raleway"/>
        <w:b/>
        <w:bCs/>
        <w:sz w:val="24"/>
        <w:szCs w:val="24"/>
      </w:rPr>
      <w:fldChar w:fldCharType="begin"/>
    </w:r>
    <w:r w:rsidRPr="0066609C">
      <w:rPr>
        <w:rFonts w:ascii="Raleway" w:hAnsi="Raleway"/>
        <w:b/>
        <w:bCs/>
      </w:rPr>
      <w:instrText xml:space="preserve"> NUMPAGES  </w:instrText>
    </w:r>
    <w:r w:rsidRPr="0066609C">
      <w:rPr>
        <w:rFonts w:ascii="Raleway" w:hAnsi="Raleway"/>
        <w:b/>
        <w:bCs/>
        <w:sz w:val="24"/>
        <w:szCs w:val="24"/>
      </w:rPr>
      <w:fldChar w:fldCharType="separate"/>
    </w:r>
    <w:r w:rsidR="00D171BE">
      <w:rPr>
        <w:rFonts w:ascii="Raleway" w:hAnsi="Raleway"/>
        <w:b/>
        <w:bCs/>
        <w:noProof/>
      </w:rPr>
      <w:t>3</w:t>
    </w:r>
    <w:r w:rsidRPr="0066609C">
      <w:rPr>
        <w:rFonts w:ascii="Raleway" w:hAnsi="Raleway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8617E" w14:textId="77777777" w:rsidR="00BC2833" w:rsidRDefault="00BC2833">
      <w:r>
        <w:separator/>
      </w:r>
    </w:p>
  </w:footnote>
  <w:footnote w:type="continuationSeparator" w:id="0">
    <w:p w14:paraId="2E4756C9" w14:textId="77777777" w:rsidR="00BC2833" w:rsidRDefault="00BC2833">
      <w:r>
        <w:continuationSeparator/>
      </w:r>
    </w:p>
  </w:footnote>
  <w:footnote w:type="continuationNotice" w:id="1">
    <w:p w14:paraId="05510524" w14:textId="77777777" w:rsidR="00BC2833" w:rsidRDefault="00BC28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12FC0" w14:textId="77777777" w:rsidR="008E1466" w:rsidRDefault="0066609C" w:rsidP="0066609C">
    <w:pPr>
      <w:pStyle w:val="Header"/>
      <w:jc w:val="center"/>
    </w:pPr>
    <w:r>
      <w:t>HVAC CONTROLS INSTALLATION PROPOSAL</w:t>
    </w:r>
  </w:p>
  <w:p w14:paraId="63E1B2D0" w14:textId="77777777" w:rsidR="0066609C" w:rsidRPr="0066609C" w:rsidRDefault="0066609C" w:rsidP="0066609C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75"/>
      <w:gridCol w:w="5563"/>
      <w:gridCol w:w="2242"/>
    </w:tblGrid>
    <w:tr w:rsidR="00414246" w14:paraId="35796F79" w14:textId="77777777" w:rsidTr="00414246">
      <w:tc>
        <w:tcPr>
          <w:tcW w:w="2320" w:type="dxa"/>
          <w:tcBorders>
            <w:top w:val="nil"/>
            <w:left w:val="nil"/>
            <w:bottom w:val="single" w:sz="12" w:space="0" w:color="01766A"/>
            <w:right w:val="nil"/>
          </w:tcBorders>
        </w:tcPr>
        <w:p w14:paraId="0B0B3C06" w14:textId="49B71E91" w:rsidR="00414246" w:rsidRPr="007853C9" w:rsidRDefault="008A01E5" w:rsidP="007853C9">
          <w:pPr>
            <w:pStyle w:val="Header"/>
            <w:rPr>
              <w:rFonts w:ascii="Raleway" w:hAnsi="Raleway"/>
              <w:color w:val="808080"/>
            </w:rPr>
          </w:pPr>
          <w:r>
            <w:rPr>
              <w:rFonts w:ascii="Raleway" w:hAnsi="Raleway"/>
              <w:noProof/>
              <w:color w:val="808080"/>
            </w:rPr>
            <w:drawing>
              <wp:inline distT="0" distB="0" distL="0" distR="0" wp14:anchorId="086D3CA8" wp14:editId="373D6777">
                <wp:extent cx="967105" cy="967105"/>
                <wp:effectExtent l="0" t="0" r="0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7105" cy="967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8" w:type="dxa"/>
          <w:tcBorders>
            <w:top w:val="nil"/>
            <w:left w:val="nil"/>
            <w:bottom w:val="single" w:sz="12" w:space="0" w:color="01766A"/>
            <w:right w:val="nil"/>
          </w:tcBorders>
        </w:tcPr>
        <w:p w14:paraId="490A62A8" w14:textId="77777777" w:rsidR="00414246" w:rsidRDefault="00414246" w:rsidP="00414246">
          <w:pPr>
            <w:pStyle w:val="Header"/>
            <w:jc w:val="center"/>
            <w:rPr>
              <w:rFonts w:ascii="Raleway" w:hAnsi="Raleway"/>
              <w:b/>
              <w:color w:val="808080"/>
              <w:sz w:val="40"/>
              <w:szCs w:val="40"/>
            </w:rPr>
          </w:pPr>
          <w:r w:rsidRPr="00414246">
            <w:rPr>
              <w:rFonts w:ascii="Raleway" w:hAnsi="Raleway"/>
              <w:b/>
              <w:color w:val="808080"/>
              <w:sz w:val="40"/>
              <w:szCs w:val="40"/>
            </w:rPr>
            <w:t>The Controls Company</w:t>
          </w:r>
        </w:p>
        <w:p w14:paraId="2E77B4E1" w14:textId="77777777" w:rsidR="00284555" w:rsidRPr="00284555" w:rsidRDefault="00284555" w:rsidP="00414246">
          <w:pPr>
            <w:pStyle w:val="Header"/>
            <w:jc w:val="center"/>
            <w:rPr>
              <w:rFonts w:ascii="Raleway" w:hAnsi="Raleway"/>
              <w:b/>
              <w:color w:val="808080"/>
              <w:sz w:val="4"/>
              <w:szCs w:val="4"/>
            </w:rPr>
          </w:pPr>
        </w:p>
        <w:p w14:paraId="4162DA27" w14:textId="77777777" w:rsidR="00414246" w:rsidRDefault="00414246" w:rsidP="00414246">
          <w:pPr>
            <w:pStyle w:val="Header"/>
            <w:jc w:val="center"/>
            <w:rPr>
              <w:rFonts w:ascii="Raleway" w:hAnsi="Raleway"/>
              <w:color w:val="808080"/>
            </w:rPr>
          </w:pPr>
          <w:hyperlink r:id="rId2" w:history="1">
            <w:r w:rsidRPr="000B0016">
              <w:rPr>
                <w:rStyle w:val="Hyperlink"/>
                <w:rFonts w:ascii="Raleway" w:hAnsi="Raleway"/>
              </w:rPr>
              <w:t>info@TheControlsCompany.com</w:t>
            </w:r>
          </w:hyperlink>
        </w:p>
        <w:p w14:paraId="0857EFC6" w14:textId="77777777" w:rsidR="00414246" w:rsidRPr="007853C9" w:rsidRDefault="00414246" w:rsidP="00414246">
          <w:pPr>
            <w:pStyle w:val="Header"/>
            <w:jc w:val="center"/>
            <w:rPr>
              <w:rFonts w:ascii="Raleway" w:hAnsi="Raleway"/>
              <w:color w:val="808080"/>
            </w:rPr>
          </w:pPr>
          <w:r w:rsidRPr="007853C9">
            <w:rPr>
              <w:rFonts w:ascii="Raleway" w:hAnsi="Raleway"/>
              <w:color w:val="808080"/>
            </w:rPr>
            <w:t>Tel: 850-</w:t>
          </w:r>
          <w:r>
            <w:rPr>
              <w:rFonts w:ascii="Raleway" w:hAnsi="Raleway"/>
              <w:color w:val="808080"/>
            </w:rPr>
            <w:t>490</w:t>
          </w:r>
          <w:r w:rsidRPr="007853C9">
            <w:rPr>
              <w:rFonts w:ascii="Raleway" w:hAnsi="Raleway"/>
              <w:color w:val="808080"/>
            </w:rPr>
            <w:t>-</w:t>
          </w:r>
          <w:r>
            <w:rPr>
              <w:rFonts w:ascii="Raleway" w:hAnsi="Raleway"/>
              <w:color w:val="808080"/>
            </w:rPr>
            <w:t>1844</w:t>
          </w:r>
        </w:p>
        <w:p w14:paraId="30963E18" w14:textId="77777777" w:rsidR="00414246" w:rsidRDefault="00414246" w:rsidP="007853C9">
          <w:pPr>
            <w:pStyle w:val="Header"/>
          </w:pPr>
        </w:p>
      </w:tc>
      <w:tc>
        <w:tcPr>
          <w:tcW w:w="2268" w:type="dxa"/>
          <w:tcBorders>
            <w:top w:val="nil"/>
            <w:left w:val="nil"/>
            <w:bottom w:val="single" w:sz="12" w:space="0" w:color="01766A"/>
            <w:right w:val="nil"/>
          </w:tcBorders>
        </w:tcPr>
        <w:p w14:paraId="0ED8FD48" w14:textId="08BBD7DF" w:rsidR="00414246" w:rsidRPr="002175A9" w:rsidRDefault="008A01E5" w:rsidP="007853C9">
          <w:pPr>
            <w:jc w:val="right"/>
          </w:pPr>
          <w:r>
            <w:rPr>
              <w:rFonts w:ascii="Arial" w:hAnsi="Arial" w:cs="Arial"/>
              <w:noProof/>
              <w:sz w:val="28"/>
              <w:szCs w:val="28"/>
            </w:rPr>
            <w:drawing>
              <wp:inline distT="0" distB="0" distL="0" distR="0" wp14:anchorId="61BCB965" wp14:editId="5D7FBE7E">
                <wp:extent cx="1085850" cy="952500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555" t="14285" r="15474" b="192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EB65744" w14:textId="77777777" w:rsidR="002175A9" w:rsidRDefault="002175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829169980" o:sp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6D50A1"/>
    <w:multiLevelType w:val="hybridMultilevel"/>
    <w:tmpl w:val="FFD2B6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A37C4C"/>
    <w:multiLevelType w:val="hybridMultilevel"/>
    <w:tmpl w:val="7F9ABA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4F2762"/>
    <w:multiLevelType w:val="hybridMultilevel"/>
    <w:tmpl w:val="9168D292"/>
    <w:lvl w:ilvl="0" w:tplc="B90A6DDC">
      <w:start w:val="1"/>
      <w:numFmt w:val="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093A30A5"/>
    <w:multiLevelType w:val="hybridMultilevel"/>
    <w:tmpl w:val="A8CE556C"/>
    <w:lvl w:ilvl="0" w:tplc="A76443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C4C9E"/>
    <w:multiLevelType w:val="hybridMultilevel"/>
    <w:tmpl w:val="00287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3458C"/>
    <w:multiLevelType w:val="hybridMultilevel"/>
    <w:tmpl w:val="1D48AB06"/>
    <w:lvl w:ilvl="0" w:tplc="15EC68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D7CF1"/>
    <w:multiLevelType w:val="hybridMultilevel"/>
    <w:tmpl w:val="249264A4"/>
    <w:lvl w:ilvl="0" w:tplc="51385E88">
      <w:start w:val="1"/>
      <w:numFmt w:val="decimalZero"/>
      <w:lvlText w:val="(%1)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50BF6"/>
    <w:multiLevelType w:val="singleLevel"/>
    <w:tmpl w:val="07328DC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</w:abstractNum>
  <w:abstractNum w:abstractNumId="9" w15:restartNumberingAfterBreak="0">
    <w:nsid w:val="12974F15"/>
    <w:multiLevelType w:val="hybridMultilevel"/>
    <w:tmpl w:val="755CA684"/>
    <w:lvl w:ilvl="0" w:tplc="001C7650">
      <w:start w:val="1"/>
      <w:numFmt w:val="decimal"/>
      <w:lvlText w:val="(%1)"/>
      <w:lvlJc w:val="left"/>
      <w:pPr>
        <w:ind w:left="507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27" w:hanging="360"/>
      </w:pPr>
    </w:lvl>
    <w:lvl w:ilvl="2" w:tplc="0409001B" w:tentative="1">
      <w:start w:val="1"/>
      <w:numFmt w:val="lowerRoman"/>
      <w:lvlText w:val="%3."/>
      <w:lvlJc w:val="right"/>
      <w:pPr>
        <w:ind w:left="1947" w:hanging="180"/>
      </w:pPr>
    </w:lvl>
    <w:lvl w:ilvl="3" w:tplc="0409000F" w:tentative="1">
      <w:start w:val="1"/>
      <w:numFmt w:val="decimal"/>
      <w:lvlText w:val="%4."/>
      <w:lvlJc w:val="left"/>
      <w:pPr>
        <w:ind w:left="2667" w:hanging="360"/>
      </w:pPr>
    </w:lvl>
    <w:lvl w:ilvl="4" w:tplc="04090019" w:tentative="1">
      <w:start w:val="1"/>
      <w:numFmt w:val="lowerLetter"/>
      <w:lvlText w:val="%5."/>
      <w:lvlJc w:val="left"/>
      <w:pPr>
        <w:ind w:left="3387" w:hanging="360"/>
      </w:pPr>
    </w:lvl>
    <w:lvl w:ilvl="5" w:tplc="0409001B" w:tentative="1">
      <w:start w:val="1"/>
      <w:numFmt w:val="lowerRoman"/>
      <w:lvlText w:val="%6."/>
      <w:lvlJc w:val="right"/>
      <w:pPr>
        <w:ind w:left="4107" w:hanging="180"/>
      </w:pPr>
    </w:lvl>
    <w:lvl w:ilvl="6" w:tplc="0409000F" w:tentative="1">
      <w:start w:val="1"/>
      <w:numFmt w:val="decimal"/>
      <w:lvlText w:val="%7."/>
      <w:lvlJc w:val="left"/>
      <w:pPr>
        <w:ind w:left="4827" w:hanging="360"/>
      </w:pPr>
    </w:lvl>
    <w:lvl w:ilvl="7" w:tplc="04090019" w:tentative="1">
      <w:start w:val="1"/>
      <w:numFmt w:val="lowerLetter"/>
      <w:lvlText w:val="%8."/>
      <w:lvlJc w:val="left"/>
      <w:pPr>
        <w:ind w:left="5547" w:hanging="360"/>
      </w:pPr>
    </w:lvl>
    <w:lvl w:ilvl="8" w:tplc="0409001B" w:tentative="1">
      <w:start w:val="1"/>
      <w:numFmt w:val="lowerRoman"/>
      <w:lvlText w:val="%9."/>
      <w:lvlJc w:val="right"/>
      <w:pPr>
        <w:ind w:left="6267" w:hanging="180"/>
      </w:pPr>
    </w:lvl>
  </w:abstractNum>
  <w:abstractNum w:abstractNumId="10" w15:restartNumberingAfterBreak="0">
    <w:nsid w:val="1C2D2B76"/>
    <w:multiLevelType w:val="hybridMultilevel"/>
    <w:tmpl w:val="3E20E66A"/>
    <w:lvl w:ilvl="0" w:tplc="FAF2B786">
      <w:start w:val="1"/>
      <w:numFmt w:val="decimal"/>
      <w:lvlText w:val="(%1)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C39A6"/>
    <w:multiLevelType w:val="hybridMultilevel"/>
    <w:tmpl w:val="9062A5E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4265B3"/>
    <w:multiLevelType w:val="hybridMultilevel"/>
    <w:tmpl w:val="7D803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669C3"/>
    <w:multiLevelType w:val="hybridMultilevel"/>
    <w:tmpl w:val="76DEB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405212"/>
    <w:multiLevelType w:val="hybridMultilevel"/>
    <w:tmpl w:val="2CD2E8E2"/>
    <w:lvl w:ilvl="0" w:tplc="9E7EF2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4E208F"/>
    <w:multiLevelType w:val="singleLevel"/>
    <w:tmpl w:val="9F249A2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</w:abstractNum>
  <w:abstractNum w:abstractNumId="16" w15:restartNumberingAfterBreak="0">
    <w:nsid w:val="282A17FC"/>
    <w:multiLevelType w:val="hybridMultilevel"/>
    <w:tmpl w:val="A54C0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17BCE"/>
    <w:multiLevelType w:val="hybridMultilevel"/>
    <w:tmpl w:val="6966F81E"/>
    <w:lvl w:ilvl="0" w:tplc="F45892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A3466A"/>
    <w:multiLevelType w:val="hybridMultilevel"/>
    <w:tmpl w:val="3C3AD010"/>
    <w:lvl w:ilvl="0" w:tplc="04090001">
      <w:start w:val="1"/>
      <w:numFmt w:val="bullet"/>
      <w:lvlText w:val=""/>
      <w:lvlJc w:val="left"/>
      <w:pPr>
        <w:ind w:left="12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abstractNum w:abstractNumId="19" w15:restartNumberingAfterBreak="0">
    <w:nsid w:val="30AB55ED"/>
    <w:multiLevelType w:val="hybridMultilevel"/>
    <w:tmpl w:val="847C19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182BB0"/>
    <w:multiLevelType w:val="hybridMultilevel"/>
    <w:tmpl w:val="E6FE6146"/>
    <w:lvl w:ilvl="0" w:tplc="7458B9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0D6CD3"/>
    <w:multiLevelType w:val="hybridMultilevel"/>
    <w:tmpl w:val="42E0F644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22" w15:restartNumberingAfterBreak="0">
    <w:nsid w:val="36773BBA"/>
    <w:multiLevelType w:val="hybridMultilevel"/>
    <w:tmpl w:val="099C1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10D48"/>
    <w:multiLevelType w:val="hybridMultilevel"/>
    <w:tmpl w:val="3640BCA6"/>
    <w:lvl w:ilvl="0" w:tplc="A732A8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27DC6"/>
    <w:multiLevelType w:val="hybridMultilevel"/>
    <w:tmpl w:val="C99CFD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C0BF8"/>
    <w:multiLevelType w:val="hybridMultilevel"/>
    <w:tmpl w:val="3782C700"/>
    <w:lvl w:ilvl="0" w:tplc="3DF6649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F915F6"/>
    <w:multiLevelType w:val="hybridMultilevel"/>
    <w:tmpl w:val="5C8CF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B7AE1"/>
    <w:multiLevelType w:val="hybridMultilevel"/>
    <w:tmpl w:val="AFB2E2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8DE1E34"/>
    <w:multiLevelType w:val="hybridMultilevel"/>
    <w:tmpl w:val="E5A47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F275A2"/>
    <w:multiLevelType w:val="hybridMultilevel"/>
    <w:tmpl w:val="1B7A8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877384"/>
    <w:multiLevelType w:val="hybridMultilevel"/>
    <w:tmpl w:val="8E70D0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E5562C5"/>
    <w:multiLevelType w:val="hybridMultilevel"/>
    <w:tmpl w:val="7B76FAB8"/>
    <w:lvl w:ilvl="0" w:tplc="15CA44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81303D"/>
    <w:multiLevelType w:val="hybridMultilevel"/>
    <w:tmpl w:val="DD3CD7CC"/>
    <w:lvl w:ilvl="0" w:tplc="5B70539C">
      <w:start w:val="1"/>
      <w:numFmt w:val="decimal"/>
      <w:lvlText w:val="(%1)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D36DB8"/>
    <w:multiLevelType w:val="hybridMultilevel"/>
    <w:tmpl w:val="F74E2BE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4" w15:restartNumberingAfterBreak="0">
    <w:nsid w:val="553E038E"/>
    <w:multiLevelType w:val="hybridMultilevel"/>
    <w:tmpl w:val="02442B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0723D48"/>
    <w:multiLevelType w:val="hybridMultilevel"/>
    <w:tmpl w:val="D8B4128C"/>
    <w:lvl w:ilvl="0" w:tplc="1FBCBE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234BE1"/>
    <w:multiLevelType w:val="hybridMultilevel"/>
    <w:tmpl w:val="8954DE3C"/>
    <w:lvl w:ilvl="0" w:tplc="14CE8F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307084"/>
    <w:multiLevelType w:val="hybridMultilevel"/>
    <w:tmpl w:val="D35061CE"/>
    <w:lvl w:ilvl="0" w:tplc="07C43260">
      <w:start w:val="1"/>
      <w:numFmt w:val="decimal"/>
      <w:lvlText w:val="(%1)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B36905"/>
    <w:multiLevelType w:val="hybridMultilevel"/>
    <w:tmpl w:val="89725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AFE4EA9"/>
    <w:multiLevelType w:val="hybridMultilevel"/>
    <w:tmpl w:val="1D5A7F2C"/>
    <w:lvl w:ilvl="0" w:tplc="271CC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6D027A"/>
    <w:multiLevelType w:val="hybridMultilevel"/>
    <w:tmpl w:val="6728CCC2"/>
    <w:lvl w:ilvl="0" w:tplc="04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41" w15:restartNumberingAfterBreak="0">
    <w:nsid w:val="6D720E10"/>
    <w:multiLevelType w:val="hybridMultilevel"/>
    <w:tmpl w:val="743A6060"/>
    <w:lvl w:ilvl="0" w:tplc="87F41E3E">
      <w:start w:val="1"/>
      <w:numFmt w:val="decimal"/>
      <w:lvlText w:val="(%1)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A310DE"/>
    <w:multiLevelType w:val="hybridMultilevel"/>
    <w:tmpl w:val="80D03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5678BD"/>
    <w:multiLevelType w:val="hybridMultilevel"/>
    <w:tmpl w:val="8BE8B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813AB9"/>
    <w:multiLevelType w:val="hybridMultilevel"/>
    <w:tmpl w:val="2308476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7EE30F18"/>
    <w:multiLevelType w:val="hybridMultilevel"/>
    <w:tmpl w:val="848A3C74"/>
    <w:lvl w:ilvl="0" w:tplc="166808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305287">
    <w:abstractNumId w:val="3"/>
  </w:num>
  <w:num w:numId="2" w16cid:durableId="134765105">
    <w:abstractNumId w:val="15"/>
  </w:num>
  <w:num w:numId="3" w16cid:durableId="1100225047">
    <w:abstractNumId w:val="21"/>
  </w:num>
  <w:num w:numId="4" w16cid:durableId="499320625">
    <w:abstractNumId w:val="9"/>
  </w:num>
  <w:num w:numId="5" w16cid:durableId="124929322">
    <w:abstractNumId w:val="19"/>
  </w:num>
  <w:num w:numId="6" w16cid:durableId="582642967">
    <w:abstractNumId w:val="24"/>
  </w:num>
  <w:num w:numId="7" w16cid:durableId="1818106737">
    <w:abstractNumId w:val="3"/>
  </w:num>
  <w:num w:numId="8" w16cid:durableId="1788622588">
    <w:abstractNumId w:val="12"/>
  </w:num>
  <w:num w:numId="9" w16cid:durableId="345518465">
    <w:abstractNumId w:val="0"/>
    <w:lvlOverride w:ilvl="0">
      <w:lvl w:ilvl="0">
        <w:numFmt w:val="bullet"/>
        <w:lvlText w:val=""/>
        <w:legacy w:legacy="1" w:legacySpace="0" w:legacyIndent="288"/>
        <w:lvlJc w:val="left"/>
        <w:pPr>
          <w:ind w:left="990" w:hanging="288"/>
        </w:pPr>
        <w:rPr>
          <w:rFonts w:ascii="Symbol" w:hAnsi="Symbol" w:hint="default"/>
        </w:rPr>
      </w:lvl>
    </w:lvlOverride>
  </w:num>
  <w:num w:numId="10" w16cid:durableId="1387534772">
    <w:abstractNumId w:val="40"/>
  </w:num>
  <w:num w:numId="11" w16cid:durableId="917129368">
    <w:abstractNumId w:val="18"/>
  </w:num>
  <w:num w:numId="12" w16cid:durableId="744106480">
    <w:abstractNumId w:val="29"/>
  </w:num>
  <w:num w:numId="13" w16cid:durableId="371198422">
    <w:abstractNumId w:val="1"/>
  </w:num>
  <w:num w:numId="14" w16cid:durableId="241722825">
    <w:abstractNumId w:val="44"/>
  </w:num>
  <w:num w:numId="15" w16cid:durableId="488332769">
    <w:abstractNumId w:val="30"/>
  </w:num>
  <w:num w:numId="16" w16cid:durableId="1121536760">
    <w:abstractNumId w:val="31"/>
  </w:num>
  <w:num w:numId="17" w16cid:durableId="1092581534">
    <w:abstractNumId w:val="2"/>
  </w:num>
  <w:num w:numId="18" w16cid:durableId="606813394">
    <w:abstractNumId w:val="27"/>
  </w:num>
  <w:num w:numId="19" w16cid:durableId="1916015297">
    <w:abstractNumId w:val="33"/>
  </w:num>
  <w:num w:numId="20" w16cid:durableId="867450214">
    <w:abstractNumId w:val="43"/>
  </w:num>
  <w:num w:numId="21" w16cid:durableId="595986771">
    <w:abstractNumId w:val="26"/>
  </w:num>
  <w:num w:numId="22" w16cid:durableId="2033649339">
    <w:abstractNumId w:val="42"/>
  </w:num>
  <w:num w:numId="23" w16cid:durableId="1381132538">
    <w:abstractNumId w:val="20"/>
  </w:num>
  <w:num w:numId="24" w16cid:durableId="2053270">
    <w:abstractNumId w:val="6"/>
  </w:num>
  <w:num w:numId="25" w16cid:durableId="1396707817">
    <w:abstractNumId w:val="38"/>
  </w:num>
  <w:num w:numId="26" w16cid:durableId="1168012976">
    <w:abstractNumId w:val="45"/>
  </w:num>
  <w:num w:numId="27" w16cid:durableId="520624894">
    <w:abstractNumId w:val="34"/>
  </w:num>
  <w:num w:numId="28" w16cid:durableId="710568653">
    <w:abstractNumId w:val="5"/>
  </w:num>
  <w:num w:numId="29" w16cid:durableId="430324386">
    <w:abstractNumId w:val="22"/>
  </w:num>
  <w:num w:numId="30" w16cid:durableId="586889833">
    <w:abstractNumId w:val="7"/>
  </w:num>
  <w:num w:numId="31" w16cid:durableId="90275385">
    <w:abstractNumId w:val="13"/>
  </w:num>
  <w:num w:numId="32" w16cid:durableId="644747275">
    <w:abstractNumId w:val="16"/>
  </w:num>
  <w:num w:numId="33" w16cid:durableId="513032110">
    <w:abstractNumId w:val="41"/>
  </w:num>
  <w:num w:numId="34" w16cid:durableId="695891082">
    <w:abstractNumId w:val="37"/>
  </w:num>
  <w:num w:numId="35" w16cid:durableId="685443991">
    <w:abstractNumId w:val="4"/>
  </w:num>
  <w:num w:numId="36" w16cid:durableId="1245722244">
    <w:abstractNumId w:val="17"/>
  </w:num>
  <w:num w:numId="37" w16cid:durableId="653218641">
    <w:abstractNumId w:val="39"/>
  </w:num>
  <w:num w:numId="38" w16cid:durableId="474444810">
    <w:abstractNumId w:val="23"/>
  </w:num>
  <w:num w:numId="39" w16cid:durableId="1911233393">
    <w:abstractNumId w:val="32"/>
  </w:num>
  <w:num w:numId="40" w16cid:durableId="1902135401">
    <w:abstractNumId w:val="10"/>
  </w:num>
  <w:num w:numId="41" w16cid:durableId="637536447">
    <w:abstractNumId w:val="35"/>
  </w:num>
  <w:num w:numId="42" w16cid:durableId="673848938">
    <w:abstractNumId w:val="36"/>
  </w:num>
  <w:num w:numId="43" w16cid:durableId="95179267">
    <w:abstractNumId w:val="14"/>
  </w:num>
  <w:num w:numId="44" w16cid:durableId="347759294">
    <w:abstractNumId w:val="8"/>
  </w:num>
  <w:num w:numId="45" w16cid:durableId="1448892427">
    <w:abstractNumId w:val="11"/>
  </w:num>
  <w:num w:numId="46" w16cid:durableId="1608926017">
    <w:abstractNumId w:val="25"/>
  </w:num>
  <w:num w:numId="47" w16cid:durableId="1761365916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CInNTI0tTE0MzS3NTYyUdpeDU4uLM/DyQAkOjWgAtYehtLQAAAA=="/>
  </w:docVars>
  <w:rsids>
    <w:rsidRoot w:val="00C56498"/>
    <w:rsid w:val="00000E1F"/>
    <w:rsid w:val="00001792"/>
    <w:rsid w:val="00001A81"/>
    <w:rsid w:val="000023C6"/>
    <w:rsid w:val="000025D5"/>
    <w:rsid w:val="00002EFC"/>
    <w:rsid w:val="00002FE5"/>
    <w:rsid w:val="00003A14"/>
    <w:rsid w:val="00007F32"/>
    <w:rsid w:val="00007FF0"/>
    <w:rsid w:val="00012E42"/>
    <w:rsid w:val="000144AD"/>
    <w:rsid w:val="00014D2C"/>
    <w:rsid w:val="00016077"/>
    <w:rsid w:val="000171B4"/>
    <w:rsid w:val="00017602"/>
    <w:rsid w:val="000177C5"/>
    <w:rsid w:val="00021DB1"/>
    <w:rsid w:val="00022CDB"/>
    <w:rsid w:val="0002572B"/>
    <w:rsid w:val="00026A72"/>
    <w:rsid w:val="00026AAC"/>
    <w:rsid w:val="00027500"/>
    <w:rsid w:val="00030564"/>
    <w:rsid w:val="00032DAB"/>
    <w:rsid w:val="00033F79"/>
    <w:rsid w:val="00034125"/>
    <w:rsid w:val="00041CEF"/>
    <w:rsid w:val="00041DAC"/>
    <w:rsid w:val="00042480"/>
    <w:rsid w:val="00042641"/>
    <w:rsid w:val="00043158"/>
    <w:rsid w:val="0004382A"/>
    <w:rsid w:val="00045C4B"/>
    <w:rsid w:val="00045CD8"/>
    <w:rsid w:val="00046659"/>
    <w:rsid w:val="000477AB"/>
    <w:rsid w:val="000508EA"/>
    <w:rsid w:val="00056029"/>
    <w:rsid w:val="000564D5"/>
    <w:rsid w:val="000569B2"/>
    <w:rsid w:val="000572CB"/>
    <w:rsid w:val="00057C31"/>
    <w:rsid w:val="000619A8"/>
    <w:rsid w:val="00061B1A"/>
    <w:rsid w:val="000620DD"/>
    <w:rsid w:val="00062A32"/>
    <w:rsid w:val="000632A8"/>
    <w:rsid w:val="000642B9"/>
    <w:rsid w:val="0006476C"/>
    <w:rsid w:val="00065A41"/>
    <w:rsid w:val="00067026"/>
    <w:rsid w:val="00067508"/>
    <w:rsid w:val="000679F6"/>
    <w:rsid w:val="00071B2D"/>
    <w:rsid w:val="00074ECC"/>
    <w:rsid w:val="000816BD"/>
    <w:rsid w:val="000817FF"/>
    <w:rsid w:val="000839AF"/>
    <w:rsid w:val="00083AEA"/>
    <w:rsid w:val="00083C02"/>
    <w:rsid w:val="000841AF"/>
    <w:rsid w:val="0008458A"/>
    <w:rsid w:val="000928BE"/>
    <w:rsid w:val="00094060"/>
    <w:rsid w:val="0009496F"/>
    <w:rsid w:val="00094E68"/>
    <w:rsid w:val="00096085"/>
    <w:rsid w:val="000963C4"/>
    <w:rsid w:val="00097477"/>
    <w:rsid w:val="0009781D"/>
    <w:rsid w:val="00097A1C"/>
    <w:rsid w:val="000A3201"/>
    <w:rsid w:val="000A45AE"/>
    <w:rsid w:val="000A7A99"/>
    <w:rsid w:val="000B0FA3"/>
    <w:rsid w:val="000B18A1"/>
    <w:rsid w:val="000B2CD6"/>
    <w:rsid w:val="000B6DB4"/>
    <w:rsid w:val="000C03F5"/>
    <w:rsid w:val="000C0F7B"/>
    <w:rsid w:val="000C48CA"/>
    <w:rsid w:val="000C5DEE"/>
    <w:rsid w:val="000D071B"/>
    <w:rsid w:val="000D0B58"/>
    <w:rsid w:val="000D10D8"/>
    <w:rsid w:val="000D4873"/>
    <w:rsid w:val="000D51BF"/>
    <w:rsid w:val="000D6B8A"/>
    <w:rsid w:val="000D769D"/>
    <w:rsid w:val="000E03A7"/>
    <w:rsid w:val="000E2015"/>
    <w:rsid w:val="000E307C"/>
    <w:rsid w:val="000E4AF4"/>
    <w:rsid w:val="000E6019"/>
    <w:rsid w:val="000E6712"/>
    <w:rsid w:val="000F0CE1"/>
    <w:rsid w:val="000F2553"/>
    <w:rsid w:val="000F394F"/>
    <w:rsid w:val="000F4E43"/>
    <w:rsid w:val="000F6581"/>
    <w:rsid w:val="000F7248"/>
    <w:rsid w:val="000F72C2"/>
    <w:rsid w:val="000F7996"/>
    <w:rsid w:val="000F7B9B"/>
    <w:rsid w:val="00101BF3"/>
    <w:rsid w:val="00101E11"/>
    <w:rsid w:val="00102529"/>
    <w:rsid w:val="00102977"/>
    <w:rsid w:val="00103635"/>
    <w:rsid w:val="00103D7B"/>
    <w:rsid w:val="001059E7"/>
    <w:rsid w:val="00106B84"/>
    <w:rsid w:val="00107528"/>
    <w:rsid w:val="0010778D"/>
    <w:rsid w:val="001078C8"/>
    <w:rsid w:val="00110634"/>
    <w:rsid w:val="00112D85"/>
    <w:rsid w:val="00112E50"/>
    <w:rsid w:val="00113EA2"/>
    <w:rsid w:val="0011521E"/>
    <w:rsid w:val="00115A18"/>
    <w:rsid w:val="00115BD0"/>
    <w:rsid w:val="0011645C"/>
    <w:rsid w:val="0012064C"/>
    <w:rsid w:val="00121223"/>
    <w:rsid w:val="00124497"/>
    <w:rsid w:val="00124D9C"/>
    <w:rsid w:val="00125592"/>
    <w:rsid w:val="001276BF"/>
    <w:rsid w:val="001278F9"/>
    <w:rsid w:val="001304BE"/>
    <w:rsid w:val="0013253A"/>
    <w:rsid w:val="0013362F"/>
    <w:rsid w:val="00134628"/>
    <w:rsid w:val="0013659E"/>
    <w:rsid w:val="0013797C"/>
    <w:rsid w:val="00137C80"/>
    <w:rsid w:val="00137E05"/>
    <w:rsid w:val="00137E10"/>
    <w:rsid w:val="00141F89"/>
    <w:rsid w:val="0014322B"/>
    <w:rsid w:val="001436D6"/>
    <w:rsid w:val="0014640F"/>
    <w:rsid w:val="0015007B"/>
    <w:rsid w:val="00150D4F"/>
    <w:rsid w:val="0015592E"/>
    <w:rsid w:val="00156786"/>
    <w:rsid w:val="00156C37"/>
    <w:rsid w:val="00157327"/>
    <w:rsid w:val="00157DB6"/>
    <w:rsid w:val="001614B9"/>
    <w:rsid w:val="001618F5"/>
    <w:rsid w:val="0016193C"/>
    <w:rsid w:val="001628DE"/>
    <w:rsid w:val="0016338E"/>
    <w:rsid w:val="001652B7"/>
    <w:rsid w:val="001666BF"/>
    <w:rsid w:val="001726DD"/>
    <w:rsid w:val="00173DB6"/>
    <w:rsid w:val="001746B0"/>
    <w:rsid w:val="0017509F"/>
    <w:rsid w:val="00175CA6"/>
    <w:rsid w:val="00180C96"/>
    <w:rsid w:val="001856BA"/>
    <w:rsid w:val="00185CA7"/>
    <w:rsid w:val="001916ED"/>
    <w:rsid w:val="00191B4D"/>
    <w:rsid w:val="00193109"/>
    <w:rsid w:val="00194383"/>
    <w:rsid w:val="00195478"/>
    <w:rsid w:val="001977B6"/>
    <w:rsid w:val="001A0051"/>
    <w:rsid w:val="001A2BE5"/>
    <w:rsid w:val="001A3559"/>
    <w:rsid w:val="001A4BAD"/>
    <w:rsid w:val="001A5FA5"/>
    <w:rsid w:val="001A70EA"/>
    <w:rsid w:val="001A725E"/>
    <w:rsid w:val="001A7260"/>
    <w:rsid w:val="001A7B3C"/>
    <w:rsid w:val="001B0F35"/>
    <w:rsid w:val="001B2021"/>
    <w:rsid w:val="001B2D93"/>
    <w:rsid w:val="001C0040"/>
    <w:rsid w:val="001C094F"/>
    <w:rsid w:val="001C24AA"/>
    <w:rsid w:val="001C2EAD"/>
    <w:rsid w:val="001C3EE7"/>
    <w:rsid w:val="001C40DD"/>
    <w:rsid w:val="001C5515"/>
    <w:rsid w:val="001C5DC1"/>
    <w:rsid w:val="001D0C41"/>
    <w:rsid w:val="001D15CF"/>
    <w:rsid w:val="001D1AEA"/>
    <w:rsid w:val="001D29DC"/>
    <w:rsid w:val="001D3DB9"/>
    <w:rsid w:val="001D427F"/>
    <w:rsid w:val="001D4AB8"/>
    <w:rsid w:val="001D51F8"/>
    <w:rsid w:val="001D5A97"/>
    <w:rsid w:val="001D5CC7"/>
    <w:rsid w:val="001D63F9"/>
    <w:rsid w:val="001D76D8"/>
    <w:rsid w:val="001D7D56"/>
    <w:rsid w:val="001E01C2"/>
    <w:rsid w:val="001E06FA"/>
    <w:rsid w:val="001E0ED0"/>
    <w:rsid w:val="001E212B"/>
    <w:rsid w:val="001E298E"/>
    <w:rsid w:val="001E481A"/>
    <w:rsid w:val="001E5017"/>
    <w:rsid w:val="001E7BFD"/>
    <w:rsid w:val="001F0B05"/>
    <w:rsid w:val="001F0E8D"/>
    <w:rsid w:val="001F2D43"/>
    <w:rsid w:val="001F32DA"/>
    <w:rsid w:val="001F4801"/>
    <w:rsid w:val="001F62EB"/>
    <w:rsid w:val="0020319F"/>
    <w:rsid w:val="0020367F"/>
    <w:rsid w:val="002070ED"/>
    <w:rsid w:val="00210407"/>
    <w:rsid w:val="00212B6D"/>
    <w:rsid w:val="00212DBA"/>
    <w:rsid w:val="00215A79"/>
    <w:rsid w:val="00215F60"/>
    <w:rsid w:val="002175A9"/>
    <w:rsid w:val="00217C9A"/>
    <w:rsid w:val="00220385"/>
    <w:rsid w:val="0022313D"/>
    <w:rsid w:val="00223247"/>
    <w:rsid w:val="00223D8E"/>
    <w:rsid w:val="0022580C"/>
    <w:rsid w:val="002310A9"/>
    <w:rsid w:val="0023287D"/>
    <w:rsid w:val="0023567E"/>
    <w:rsid w:val="00235840"/>
    <w:rsid w:val="00236B5F"/>
    <w:rsid w:val="00237369"/>
    <w:rsid w:val="00242F0D"/>
    <w:rsid w:val="00243364"/>
    <w:rsid w:val="00246504"/>
    <w:rsid w:val="00246B34"/>
    <w:rsid w:val="00251D60"/>
    <w:rsid w:val="002535CC"/>
    <w:rsid w:val="002626A7"/>
    <w:rsid w:val="00263625"/>
    <w:rsid w:val="00264ECC"/>
    <w:rsid w:val="00266808"/>
    <w:rsid w:val="00267255"/>
    <w:rsid w:val="00274CCA"/>
    <w:rsid w:val="00275435"/>
    <w:rsid w:val="0027799C"/>
    <w:rsid w:val="002801A9"/>
    <w:rsid w:val="002804B5"/>
    <w:rsid w:val="00282C80"/>
    <w:rsid w:val="002832C6"/>
    <w:rsid w:val="0028382C"/>
    <w:rsid w:val="00284555"/>
    <w:rsid w:val="00284844"/>
    <w:rsid w:val="0028590A"/>
    <w:rsid w:val="00285DBD"/>
    <w:rsid w:val="0028706F"/>
    <w:rsid w:val="00287BD8"/>
    <w:rsid w:val="00291F7F"/>
    <w:rsid w:val="00292121"/>
    <w:rsid w:val="00293D80"/>
    <w:rsid w:val="00296991"/>
    <w:rsid w:val="00297572"/>
    <w:rsid w:val="002A5728"/>
    <w:rsid w:val="002A77F1"/>
    <w:rsid w:val="002B03B8"/>
    <w:rsid w:val="002B08D1"/>
    <w:rsid w:val="002B133A"/>
    <w:rsid w:val="002B2BBE"/>
    <w:rsid w:val="002B48CA"/>
    <w:rsid w:val="002B49D9"/>
    <w:rsid w:val="002B592D"/>
    <w:rsid w:val="002B5C1A"/>
    <w:rsid w:val="002B6360"/>
    <w:rsid w:val="002B6CB0"/>
    <w:rsid w:val="002B780B"/>
    <w:rsid w:val="002C1431"/>
    <w:rsid w:val="002C184D"/>
    <w:rsid w:val="002C2134"/>
    <w:rsid w:val="002C58B8"/>
    <w:rsid w:val="002C5E8D"/>
    <w:rsid w:val="002C75CD"/>
    <w:rsid w:val="002D0E3E"/>
    <w:rsid w:val="002D260C"/>
    <w:rsid w:val="002D278E"/>
    <w:rsid w:val="002D3388"/>
    <w:rsid w:val="002D3883"/>
    <w:rsid w:val="002D3B02"/>
    <w:rsid w:val="002D5CCA"/>
    <w:rsid w:val="002D6359"/>
    <w:rsid w:val="002E0D14"/>
    <w:rsid w:val="002E16A9"/>
    <w:rsid w:val="002E2C56"/>
    <w:rsid w:val="002E6309"/>
    <w:rsid w:val="002E7023"/>
    <w:rsid w:val="002E7867"/>
    <w:rsid w:val="002E7E42"/>
    <w:rsid w:val="002F189F"/>
    <w:rsid w:val="002F2B21"/>
    <w:rsid w:val="002F311E"/>
    <w:rsid w:val="002F43DA"/>
    <w:rsid w:val="002F5192"/>
    <w:rsid w:val="002F6D60"/>
    <w:rsid w:val="003006B0"/>
    <w:rsid w:val="00301899"/>
    <w:rsid w:val="00302409"/>
    <w:rsid w:val="003040CF"/>
    <w:rsid w:val="0030586D"/>
    <w:rsid w:val="0030622E"/>
    <w:rsid w:val="00306918"/>
    <w:rsid w:val="00311427"/>
    <w:rsid w:val="003124D8"/>
    <w:rsid w:val="00313DBE"/>
    <w:rsid w:val="0031410E"/>
    <w:rsid w:val="00317C6A"/>
    <w:rsid w:val="00322464"/>
    <w:rsid w:val="00322530"/>
    <w:rsid w:val="00323DD5"/>
    <w:rsid w:val="0032492C"/>
    <w:rsid w:val="00324CAC"/>
    <w:rsid w:val="00324CE3"/>
    <w:rsid w:val="003250B3"/>
    <w:rsid w:val="00326658"/>
    <w:rsid w:val="003268A9"/>
    <w:rsid w:val="00326C05"/>
    <w:rsid w:val="00326C92"/>
    <w:rsid w:val="00327769"/>
    <w:rsid w:val="00330A29"/>
    <w:rsid w:val="0033272D"/>
    <w:rsid w:val="003338C4"/>
    <w:rsid w:val="003342F0"/>
    <w:rsid w:val="003349EF"/>
    <w:rsid w:val="00334F82"/>
    <w:rsid w:val="00335C2E"/>
    <w:rsid w:val="0034037D"/>
    <w:rsid w:val="003425C6"/>
    <w:rsid w:val="00344D6A"/>
    <w:rsid w:val="00345E28"/>
    <w:rsid w:val="00347034"/>
    <w:rsid w:val="00352931"/>
    <w:rsid w:val="0035321D"/>
    <w:rsid w:val="00357A62"/>
    <w:rsid w:val="00357F43"/>
    <w:rsid w:val="003610D3"/>
    <w:rsid w:val="00363F9A"/>
    <w:rsid w:val="00364042"/>
    <w:rsid w:val="00364A07"/>
    <w:rsid w:val="00364DA7"/>
    <w:rsid w:val="0036660E"/>
    <w:rsid w:val="0037124A"/>
    <w:rsid w:val="00372D3D"/>
    <w:rsid w:val="00375BA1"/>
    <w:rsid w:val="00375CFE"/>
    <w:rsid w:val="00377375"/>
    <w:rsid w:val="003779AF"/>
    <w:rsid w:val="003801B3"/>
    <w:rsid w:val="00383188"/>
    <w:rsid w:val="0038402F"/>
    <w:rsid w:val="003853A7"/>
    <w:rsid w:val="00387BD1"/>
    <w:rsid w:val="00390360"/>
    <w:rsid w:val="00392488"/>
    <w:rsid w:val="00394F83"/>
    <w:rsid w:val="00396281"/>
    <w:rsid w:val="00396899"/>
    <w:rsid w:val="00396F56"/>
    <w:rsid w:val="0039782E"/>
    <w:rsid w:val="00397862"/>
    <w:rsid w:val="00397EB2"/>
    <w:rsid w:val="00397F42"/>
    <w:rsid w:val="003A01A7"/>
    <w:rsid w:val="003A0EE7"/>
    <w:rsid w:val="003A3C3A"/>
    <w:rsid w:val="003A3C6D"/>
    <w:rsid w:val="003A4FCF"/>
    <w:rsid w:val="003A7661"/>
    <w:rsid w:val="003A7FFC"/>
    <w:rsid w:val="003B0E1B"/>
    <w:rsid w:val="003B0F0F"/>
    <w:rsid w:val="003B21A5"/>
    <w:rsid w:val="003B2473"/>
    <w:rsid w:val="003B289B"/>
    <w:rsid w:val="003B45C0"/>
    <w:rsid w:val="003B5A4C"/>
    <w:rsid w:val="003C1AB8"/>
    <w:rsid w:val="003C1BBB"/>
    <w:rsid w:val="003C2223"/>
    <w:rsid w:val="003C2B94"/>
    <w:rsid w:val="003C3408"/>
    <w:rsid w:val="003C3DAB"/>
    <w:rsid w:val="003C6F74"/>
    <w:rsid w:val="003D5820"/>
    <w:rsid w:val="003D5924"/>
    <w:rsid w:val="003D5E97"/>
    <w:rsid w:val="003E0939"/>
    <w:rsid w:val="003E26AE"/>
    <w:rsid w:val="003E2767"/>
    <w:rsid w:val="003E383D"/>
    <w:rsid w:val="003E45C7"/>
    <w:rsid w:val="003E4648"/>
    <w:rsid w:val="003E53CA"/>
    <w:rsid w:val="003E6F70"/>
    <w:rsid w:val="003E77C8"/>
    <w:rsid w:val="003F19DA"/>
    <w:rsid w:val="003F2577"/>
    <w:rsid w:val="003F29FD"/>
    <w:rsid w:val="003F32A7"/>
    <w:rsid w:val="003F4E22"/>
    <w:rsid w:val="003F576B"/>
    <w:rsid w:val="003F6CD8"/>
    <w:rsid w:val="003F6CE9"/>
    <w:rsid w:val="003F7514"/>
    <w:rsid w:val="00402426"/>
    <w:rsid w:val="0040433C"/>
    <w:rsid w:val="00406AA1"/>
    <w:rsid w:val="00406E30"/>
    <w:rsid w:val="00411F09"/>
    <w:rsid w:val="00414246"/>
    <w:rsid w:val="00414E9F"/>
    <w:rsid w:val="00415BAC"/>
    <w:rsid w:val="004162BE"/>
    <w:rsid w:val="00416CCE"/>
    <w:rsid w:val="00417EAD"/>
    <w:rsid w:val="0042241B"/>
    <w:rsid w:val="00422A9C"/>
    <w:rsid w:val="004230A2"/>
    <w:rsid w:val="00423C44"/>
    <w:rsid w:val="00426FC0"/>
    <w:rsid w:val="0043237B"/>
    <w:rsid w:val="00432DB9"/>
    <w:rsid w:val="00435B6F"/>
    <w:rsid w:val="00436EAC"/>
    <w:rsid w:val="004379F3"/>
    <w:rsid w:val="0044078D"/>
    <w:rsid w:val="004426FC"/>
    <w:rsid w:val="004434A3"/>
    <w:rsid w:val="004467DB"/>
    <w:rsid w:val="0044782B"/>
    <w:rsid w:val="00447887"/>
    <w:rsid w:val="00450212"/>
    <w:rsid w:val="00450AA8"/>
    <w:rsid w:val="00450F23"/>
    <w:rsid w:val="0045151C"/>
    <w:rsid w:val="00453B4F"/>
    <w:rsid w:val="004600A8"/>
    <w:rsid w:val="00462865"/>
    <w:rsid w:val="0046370E"/>
    <w:rsid w:val="004640EC"/>
    <w:rsid w:val="004641AB"/>
    <w:rsid w:val="00464E98"/>
    <w:rsid w:val="00465F46"/>
    <w:rsid w:val="00466826"/>
    <w:rsid w:val="0046727C"/>
    <w:rsid w:val="00471211"/>
    <w:rsid w:val="00472668"/>
    <w:rsid w:val="0047276B"/>
    <w:rsid w:val="00472B03"/>
    <w:rsid w:val="00473297"/>
    <w:rsid w:val="004737BE"/>
    <w:rsid w:val="00473A93"/>
    <w:rsid w:val="00475C67"/>
    <w:rsid w:val="0047736F"/>
    <w:rsid w:val="004817E4"/>
    <w:rsid w:val="00481C31"/>
    <w:rsid w:val="0048747D"/>
    <w:rsid w:val="0049032D"/>
    <w:rsid w:val="00490FE6"/>
    <w:rsid w:val="00492AB2"/>
    <w:rsid w:val="004934B8"/>
    <w:rsid w:val="004941D3"/>
    <w:rsid w:val="00494406"/>
    <w:rsid w:val="00494493"/>
    <w:rsid w:val="004951BC"/>
    <w:rsid w:val="004A0E83"/>
    <w:rsid w:val="004A14CA"/>
    <w:rsid w:val="004A31DF"/>
    <w:rsid w:val="004A423B"/>
    <w:rsid w:val="004A4A79"/>
    <w:rsid w:val="004B0115"/>
    <w:rsid w:val="004B05B8"/>
    <w:rsid w:val="004B0B81"/>
    <w:rsid w:val="004B20AC"/>
    <w:rsid w:val="004B3960"/>
    <w:rsid w:val="004B3C9B"/>
    <w:rsid w:val="004B5C63"/>
    <w:rsid w:val="004B76FD"/>
    <w:rsid w:val="004C0FB3"/>
    <w:rsid w:val="004C1165"/>
    <w:rsid w:val="004C179F"/>
    <w:rsid w:val="004C2A3A"/>
    <w:rsid w:val="004C3F23"/>
    <w:rsid w:val="004C4334"/>
    <w:rsid w:val="004C45E1"/>
    <w:rsid w:val="004C64F8"/>
    <w:rsid w:val="004C67E3"/>
    <w:rsid w:val="004D1641"/>
    <w:rsid w:val="004D1659"/>
    <w:rsid w:val="004D281B"/>
    <w:rsid w:val="004D41F1"/>
    <w:rsid w:val="004D52F1"/>
    <w:rsid w:val="004D5A6E"/>
    <w:rsid w:val="004E0FD9"/>
    <w:rsid w:val="004E133A"/>
    <w:rsid w:val="004E2C47"/>
    <w:rsid w:val="004F05EE"/>
    <w:rsid w:val="004F0720"/>
    <w:rsid w:val="004F082E"/>
    <w:rsid w:val="004F0B8D"/>
    <w:rsid w:val="004F0ED2"/>
    <w:rsid w:val="004F1558"/>
    <w:rsid w:val="004F69E3"/>
    <w:rsid w:val="00502537"/>
    <w:rsid w:val="00502E2A"/>
    <w:rsid w:val="00505152"/>
    <w:rsid w:val="00505586"/>
    <w:rsid w:val="00505938"/>
    <w:rsid w:val="00505B0C"/>
    <w:rsid w:val="00510D35"/>
    <w:rsid w:val="00511FDF"/>
    <w:rsid w:val="0051342C"/>
    <w:rsid w:val="00514C51"/>
    <w:rsid w:val="00515F0E"/>
    <w:rsid w:val="00517AC6"/>
    <w:rsid w:val="00520E80"/>
    <w:rsid w:val="00523B76"/>
    <w:rsid w:val="005252E8"/>
    <w:rsid w:val="005264C4"/>
    <w:rsid w:val="0053149F"/>
    <w:rsid w:val="005317B1"/>
    <w:rsid w:val="00531E97"/>
    <w:rsid w:val="00533857"/>
    <w:rsid w:val="00533FB1"/>
    <w:rsid w:val="005343C5"/>
    <w:rsid w:val="0053523F"/>
    <w:rsid w:val="005368C2"/>
    <w:rsid w:val="00537D77"/>
    <w:rsid w:val="00543F03"/>
    <w:rsid w:val="005441AB"/>
    <w:rsid w:val="005445E3"/>
    <w:rsid w:val="00544C3C"/>
    <w:rsid w:val="00546167"/>
    <w:rsid w:val="00546412"/>
    <w:rsid w:val="00547DC1"/>
    <w:rsid w:val="00547DF4"/>
    <w:rsid w:val="005512A8"/>
    <w:rsid w:val="00551BD9"/>
    <w:rsid w:val="00553163"/>
    <w:rsid w:val="00555DF0"/>
    <w:rsid w:val="005574EC"/>
    <w:rsid w:val="00557BB0"/>
    <w:rsid w:val="00560631"/>
    <w:rsid w:val="00561465"/>
    <w:rsid w:val="005614E0"/>
    <w:rsid w:val="00561C7A"/>
    <w:rsid w:val="00562498"/>
    <w:rsid w:val="00563280"/>
    <w:rsid w:val="0056383E"/>
    <w:rsid w:val="00563C2C"/>
    <w:rsid w:val="00564CE9"/>
    <w:rsid w:val="00565ED9"/>
    <w:rsid w:val="005739E4"/>
    <w:rsid w:val="00574AA7"/>
    <w:rsid w:val="00574B01"/>
    <w:rsid w:val="00574D2F"/>
    <w:rsid w:val="00575019"/>
    <w:rsid w:val="005755F4"/>
    <w:rsid w:val="0057736E"/>
    <w:rsid w:val="005807B9"/>
    <w:rsid w:val="00580B25"/>
    <w:rsid w:val="005811CD"/>
    <w:rsid w:val="00581C12"/>
    <w:rsid w:val="00583EB3"/>
    <w:rsid w:val="005851AA"/>
    <w:rsid w:val="00585312"/>
    <w:rsid w:val="00592572"/>
    <w:rsid w:val="005927E1"/>
    <w:rsid w:val="00594F26"/>
    <w:rsid w:val="00595178"/>
    <w:rsid w:val="005956CF"/>
    <w:rsid w:val="005A047C"/>
    <w:rsid w:val="005A46C3"/>
    <w:rsid w:val="005A5ECE"/>
    <w:rsid w:val="005A709E"/>
    <w:rsid w:val="005B1378"/>
    <w:rsid w:val="005B38FE"/>
    <w:rsid w:val="005B4251"/>
    <w:rsid w:val="005B4306"/>
    <w:rsid w:val="005B630A"/>
    <w:rsid w:val="005B7146"/>
    <w:rsid w:val="005B740F"/>
    <w:rsid w:val="005B781A"/>
    <w:rsid w:val="005B7F69"/>
    <w:rsid w:val="005C0568"/>
    <w:rsid w:val="005C477D"/>
    <w:rsid w:val="005C5555"/>
    <w:rsid w:val="005C727E"/>
    <w:rsid w:val="005D0BAB"/>
    <w:rsid w:val="005D14FB"/>
    <w:rsid w:val="005D167E"/>
    <w:rsid w:val="005D19A0"/>
    <w:rsid w:val="005D1B12"/>
    <w:rsid w:val="005D2EFF"/>
    <w:rsid w:val="005D3E4F"/>
    <w:rsid w:val="005D48CB"/>
    <w:rsid w:val="005D4BAC"/>
    <w:rsid w:val="005D5AE9"/>
    <w:rsid w:val="005D5F93"/>
    <w:rsid w:val="005D6194"/>
    <w:rsid w:val="005D66BE"/>
    <w:rsid w:val="005D7374"/>
    <w:rsid w:val="005E1077"/>
    <w:rsid w:val="005E1705"/>
    <w:rsid w:val="005E1747"/>
    <w:rsid w:val="005E2535"/>
    <w:rsid w:val="005E3A07"/>
    <w:rsid w:val="005E4B9A"/>
    <w:rsid w:val="005E5469"/>
    <w:rsid w:val="005E59B6"/>
    <w:rsid w:val="005E5B9E"/>
    <w:rsid w:val="005E5F53"/>
    <w:rsid w:val="005F3F0A"/>
    <w:rsid w:val="005F4DD4"/>
    <w:rsid w:val="005F51E7"/>
    <w:rsid w:val="005F5335"/>
    <w:rsid w:val="005F53B3"/>
    <w:rsid w:val="005F5526"/>
    <w:rsid w:val="005F70A3"/>
    <w:rsid w:val="006015C0"/>
    <w:rsid w:val="00602C8C"/>
    <w:rsid w:val="006060C1"/>
    <w:rsid w:val="00607796"/>
    <w:rsid w:val="00610F17"/>
    <w:rsid w:val="006113BE"/>
    <w:rsid w:val="00611FDA"/>
    <w:rsid w:val="0061245D"/>
    <w:rsid w:val="00612537"/>
    <w:rsid w:val="00612660"/>
    <w:rsid w:val="00613385"/>
    <w:rsid w:val="00613AB5"/>
    <w:rsid w:val="00616082"/>
    <w:rsid w:val="0062115D"/>
    <w:rsid w:val="00624B66"/>
    <w:rsid w:val="00625116"/>
    <w:rsid w:val="006253BD"/>
    <w:rsid w:val="00627D5F"/>
    <w:rsid w:val="0063125E"/>
    <w:rsid w:val="00631EC1"/>
    <w:rsid w:val="0063267B"/>
    <w:rsid w:val="00633D14"/>
    <w:rsid w:val="00636136"/>
    <w:rsid w:val="00636611"/>
    <w:rsid w:val="00636AAC"/>
    <w:rsid w:val="00636ACD"/>
    <w:rsid w:val="00637D78"/>
    <w:rsid w:val="00641553"/>
    <w:rsid w:val="00641651"/>
    <w:rsid w:val="006418F6"/>
    <w:rsid w:val="0064369F"/>
    <w:rsid w:val="00644162"/>
    <w:rsid w:val="00645031"/>
    <w:rsid w:val="006453E2"/>
    <w:rsid w:val="006504C7"/>
    <w:rsid w:val="0065053B"/>
    <w:rsid w:val="006509FC"/>
    <w:rsid w:val="00650FFD"/>
    <w:rsid w:val="006526F3"/>
    <w:rsid w:val="006536CE"/>
    <w:rsid w:val="00654254"/>
    <w:rsid w:val="00654837"/>
    <w:rsid w:val="00655D80"/>
    <w:rsid w:val="006573CE"/>
    <w:rsid w:val="006573EA"/>
    <w:rsid w:val="006616D5"/>
    <w:rsid w:val="0066191C"/>
    <w:rsid w:val="0066213F"/>
    <w:rsid w:val="0066323D"/>
    <w:rsid w:val="00663432"/>
    <w:rsid w:val="00663CB2"/>
    <w:rsid w:val="00663E87"/>
    <w:rsid w:val="00663EB9"/>
    <w:rsid w:val="00664B34"/>
    <w:rsid w:val="00665150"/>
    <w:rsid w:val="006657FD"/>
    <w:rsid w:val="00665BA2"/>
    <w:rsid w:val="0066609C"/>
    <w:rsid w:val="00666CB4"/>
    <w:rsid w:val="0067039B"/>
    <w:rsid w:val="00671558"/>
    <w:rsid w:val="0067423F"/>
    <w:rsid w:val="00674749"/>
    <w:rsid w:val="006748FF"/>
    <w:rsid w:val="00674DB7"/>
    <w:rsid w:val="00677526"/>
    <w:rsid w:val="0067798F"/>
    <w:rsid w:val="0068056F"/>
    <w:rsid w:val="0068073D"/>
    <w:rsid w:val="0068198A"/>
    <w:rsid w:val="00681FA7"/>
    <w:rsid w:val="0068313A"/>
    <w:rsid w:val="0068507E"/>
    <w:rsid w:val="00685639"/>
    <w:rsid w:val="0068793C"/>
    <w:rsid w:val="00687CB3"/>
    <w:rsid w:val="00692426"/>
    <w:rsid w:val="006931F8"/>
    <w:rsid w:val="00693502"/>
    <w:rsid w:val="00694237"/>
    <w:rsid w:val="006A0204"/>
    <w:rsid w:val="006A03CA"/>
    <w:rsid w:val="006A155D"/>
    <w:rsid w:val="006A1778"/>
    <w:rsid w:val="006A42DB"/>
    <w:rsid w:val="006A77E5"/>
    <w:rsid w:val="006A7D70"/>
    <w:rsid w:val="006B3B89"/>
    <w:rsid w:val="006B6166"/>
    <w:rsid w:val="006B6BAE"/>
    <w:rsid w:val="006B74DC"/>
    <w:rsid w:val="006B7567"/>
    <w:rsid w:val="006C1E4B"/>
    <w:rsid w:val="006C20DC"/>
    <w:rsid w:val="006C2F85"/>
    <w:rsid w:val="006C353D"/>
    <w:rsid w:val="006C4388"/>
    <w:rsid w:val="006C45D1"/>
    <w:rsid w:val="006C4947"/>
    <w:rsid w:val="006C545B"/>
    <w:rsid w:val="006C56C4"/>
    <w:rsid w:val="006C6BB2"/>
    <w:rsid w:val="006D2FA4"/>
    <w:rsid w:val="006D59AC"/>
    <w:rsid w:val="006D71A6"/>
    <w:rsid w:val="006D72BE"/>
    <w:rsid w:val="006E14BD"/>
    <w:rsid w:val="006E14D9"/>
    <w:rsid w:val="006E1DA8"/>
    <w:rsid w:val="006E1E39"/>
    <w:rsid w:val="006E5414"/>
    <w:rsid w:val="006E78A5"/>
    <w:rsid w:val="006F2950"/>
    <w:rsid w:val="006F2D07"/>
    <w:rsid w:val="006F3A54"/>
    <w:rsid w:val="006F47D8"/>
    <w:rsid w:val="00702A97"/>
    <w:rsid w:val="00702D7D"/>
    <w:rsid w:val="00704464"/>
    <w:rsid w:val="007046BE"/>
    <w:rsid w:val="00705274"/>
    <w:rsid w:val="00711153"/>
    <w:rsid w:val="00712309"/>
    <w:rsid w:val="00712E26"/>
    <w:rsid w:val="00713A1F"/>
    <w:rsid w:val="007143BD"/>
    <w:rsid w:val="0071776B"/>
    <w:rsid w:val="007178CF"/>
    <w:rsid w:val="00717D22"/>
    <w:rsid w:val="00720C79"/>
    <w:rsid w:val="00720DF3"/>
    <w:rsid w:val="007222CA"/>
    <w:rsid w:val="00722483"/>
    <w:rsid w:val="007239AC"/>
    <w:rsid w:val="00733D4C"/>
    <w:rsid w:val="007346A4"/>
    <w:rsid w:val="00736769"/>
    <w:rsid w:val="0073780F"/>
    <w:rsid w:val="00737EAE"/>
    <w:rsid w:val="007407CD"/>
    <w:rsid w:val="00743B84"/>
    <w:rsid w:val="00745D8A"/>
    <w:rsid w:val="007474A7"/>
    <w:rsid w:val="0075154C"/>
    <w:rsid w:val="00752C36"/>
    <w:rsid w:val="007549C1"/>
    <w:rsid w:val="0075533D"/>
    <w:rsid w:val="00757D46"/>
    <w:rsid w:val="0076055C"/>
    <w:rsid w:val="00762664"/>
    <w:rsid w:val="00764308"/>
    <w:rsid w:val="00765445"/>
    <w:rsid w:val="007719F2"/>
    <w:rsid w:val="00773409"/>
    <w:rsid w:val="00774078"/>
    <w:rsid w:val="007752B6"/>
    <w:rsid w:val="00775AE4"/>
    <w:rsid w:val="0077755B"/>
    <w:rsid w:val="0077760B"/>
    <w:rsid w:val="00781533"/>
    <w:rsid w:val="00781EF8"/>
    <w:rsid w:val="007829E9"/>
    <w:rsid w:val="0078437F"/>
    <w:rsid w:val="007852D3"/>
    <w:rsid w:val="007853C9"/>
    <w:rsid w:val="007861D9"/>
    <w:rsid w:val="00786DBC"/>
    <w:rsid w:val="00787502"/>
    <w:rsid w:val="00787A29"/>
    <w:rsid w:val="0079113D"/>
    <w:rsid w:val="00793BC5"/>
    <w:rsid w:val="0079605F"/>
    <w:rsid w:val="00796BA4"/>
    <w:rsid w:val="00797FBF"/>
    <w:rsid w:val="007A02BA"/>
    <w:rsid w:val="007A0F4D"/>
    <w:rsid w:val="007A1324"/>
    <w:rsid w:val="007A2004"/>
    <w:rsid w:val="007A384E"/>
    <w:rsid w:val="007A3F81"/>
    <w:rsid w:val="007A78A2"/>
    <w:rsid w:val="007B07BA"/>
    <w:rsid w:val="007B1A75"/>
    <w:rsid w:val="007B1A81"/>
    <w:rsid w:val="007B1D56"/>
    <w:rsid w:val="007B25B4"/>
    <w:rsid w:val="007B3385"/>
    <w:rsid w:val="007B392E"/>
    <w:rsid w:val="007B6DF4"/>
    <w:rsid w:val="007B7118"/>
    <w:rsid w:val="007B72AE"/>
    <w:rsid w:val="007B7DAC"/>
    <w:rsid w:val="007C033A"/>
    <w:rsid w:val="007C1485"/>
    <w:rsid w:val="007C3532"/>
    <w:rsid w:val="007D000F"/>
    <w:rsid w:val="007D09C2"/>
    <w:rsid w:val="007D0C61"/>
    <w:rsid w:val="007D10FA"/>
    <w:rsid w:val="007D128B"/>
    <w:rsid w:val="007D173C"/>
    <w:rsid w:val="007D1FB5"/>
    <w:rsid w:val="007D353F"/>
    <w:rsid w:val="007D4A64"/>
    <w:rsid w:val="007D6026"/>
    <w:rsid w:val="007E11BE"/>
    <w:rsid w:val="007E18C2"/>
    <w:rsid w:val="007E1F2B"/>
    <w:rsid w:val="007E21F9"/>
    <w:rsid w:val="007E2BEF"/>
    <w:rsid w:val="007E2EB8"/>
    <w:rsid w:val="007E4520"/>
    <w:rsid w:val="007E55A3"/>
    <w:rsid w:val="007F031A"/>
    <w:rsid w:val="007F105C"/>
    <w:rsid w:val="007F356E"/>
    <w:rsid w:val="007F3CA1"/>
    <w:rsid w:val="00800709"/>
    <w:rsid w:val="008023D4"/>
    <w:rsid w:val="008055CE"/>
    <w:rsid w:val="008075FA"/>
    <w:rsid w:val="008076A5"/>
    <w:rsid w:val="00807B76"/>
    <w:rsid w:val="00810569"/>
    <w:rsid w:val="00813629"/>
    <w:rsid w:val="00814705"/>
    <w:rsid w:val="00814F0F"/>
    <w:rsid w:val="008210AD"/>
    <w:rsid w:val="0082143C"/>
    <w:rsid w:val="00823194"/>
    <w:rsid w:val="0082471A"/>
    <w:rsid w:val="00824789"/>
    <w:rsid w:val="008254A3"/>
    <w:rsid w:val="00826433"/>
    <w:rsid w:val="0082690C"/>
    <w:rsid w:val="008270FE"/>
    <w:rsid w:val="00827779"/>
    <w:rsid w:val="00830063"/>
    <w:rsid w:val="008306B3"/>
    <w:rsid w:val="008335D6"/>
    <w:rsid w:val="008340DE"/>
    <w:rsid w:val="008350E2"/>
    <w:rsid w:val="0083529F"/>
    <w:rsid w:val="00835848"/>
    <w:rsid w:val="00836A71"/>
    <w:rsid w:val="00836F8B"/>
    <w:rsid w:val="0083715D"/>
    <w:rsid w:val="00837F03"/>
    <w:rsid w:val="00841B4D"/>
    <w:rsid w:val="0084245D"/>
    <w:rsid w:val="00843291"/>
    <w:rsid w:val="008437C1"/>
    <w:rsid w:val="00843F1D"/>
    <w:rsid w:val="008441C3"/>
    <w:rsid w:val="00844457"/>
    <w:rsid w:val="00844D71"/>
    <w:rsid w:val="008474B8"/>
    <w:rsid w:val="00850D59"/>
    <w:rsid w:val="00852A0F"/>
    <w:rsid w:val="00854697"/>
    <w:rsid w:val="00854B6C"/>
    <w:rsid w:val="008553F4"/>
    <w:rsid w:val="008555BE"/>
    <w:rsid w:val="0085586D"/>
    <w:rsid w:val="00861598"/>
    <w:rsid w:val="008621FB"/>
    <w:rsid w:val="00867AD4"/>
    <w:rsid w:val="008703FD"/>
    <w:rsid w:val="008714EB"/>
    <w:rsid w:val="0087174B"/>
    <w:rsid w:val="00872000"/>
    <w:rsid w:val="0087217D"/>
    <w:rsid w:val="00873A4A"/>
    <w:rsid w:val="0087510A"/>
    <w:rsid w:val="008751C3"/>
    <w:rsid w:val="00875C13"/>
    <w:rsid w:val="00880C00"/>
    <w:rsid w:val="00881006"/>
    <w:rsid w:val="00881D72"/>
    <w:rsid w:val="00882597"/>
    <w:rsid w:val="00883662"/>
    <w:rsid w:val="00887F17"/>
    <w:rsid w:val="00892B65"/>
    <w:rsid w:val="00893697"/>
    <w:rsid w:val="0089570C"/>
    <w:rsid w:val="00895823"/>
    <w:rsid w:val="00895861"/>
    <w:rsid w:val="00896399"/>
    <w:rsid w:val="008A01E5"/>
    <w:rsid w:val="008A2504"/>
    <w:rsid w:val="008A282E"/>
    <w:rsid w:val="008A4BE2"/>
    <w:rsid w:val="008B2652"/>
    <w:rsid w:val="008B2F87"/>
    <w:rsid w:val="008B59C4"/>
    <w:rsid w:val="008B5B18"/>
    <w:rsid w:val="008B721F"/>
    <w:rsid w:val="008B7660"/>
    <w:rsid w:val="008B7A1F"/>
    <w:rsid w:val="008C3987"/>
    <w:rsid w:val="008C4CBA"/>
    <w:rsid w:val="008C5F7F"/>
    <w:rsid w:val="008C66E6"/>
    <w:rsid w:val="008C7D6A"/>
    <w:rsid w:val="008D1760"/>
    <w:rsid w:val="008D1D3D"/>
    <w:rsid w:val="008D29A3"/>
    <w:rsid w:val="008D340F"/>
    <w:rsid w:val="008D3705"/>
    <w:rsid w:val="008D3784"/>
    <w:rsid w:val="008D4C60"/>
    <w:rsid w:val="008D4D00"/>
    <w:rsid w:val="008D5586"/>
    <w:rsid w:val="008E0515"/>
    <w:rsid w:val="008E1466"/>
    <w:rsid w:val="008E1EC9"/>
    <w:rsid w:val="008E269A"/>
    <w:rsid w:val="008E3A22"/>
    <w:rsid w:val="008E3A9A"/>
    <w:rsid w:val="008E6D94"/>
    <w:rsid w:val="008E7299"/>
    <w:rsid w:val="008E734E"/>
    <w:rsid w:val="008F11C5"/>
    <w:rsid w:val="008F1809"/>
    <w:rsid w:val="008F2067"/>
    <w:rsid w:val="008F2B75"/>
    <w:rsid w:val="008F6C8A"/>
    <w:rsid w:val="008F75BD"/>
    <w:rsid w:val="008F7FC5"/>
    <w:rsid w:val="00900CA1"/>
    <w:rsid w:val="009011B3"/>
    <w:rsid w:val="009065CB"/>
    <w:rsid w:val="00906AA8"/>
    <w:rsid w:val="009105FC"/>
    <w:rsid w:val="009114D7"/>
    <w:rsid w:val="00914EB2"/>
    <w:rsid w:val="00916FAE"/>
    <w:rsid w:val="00920DF0"/>
    <w:rsid w:val="009255B8"/>
    <w:rsid w:val="00926041"/>
    <w:rsid w:val="009261CB"/>
    <w:rsid w:val="00930126"/>
    <w:rsid w:val="00934755"/>
    <w:rsid w:val="0093528F"/>
    <w:rsid w:val="009359DA"/>
    <w:rsid w:val="0093655B"/>
    <w:rsid w:val="00937CEE"/>
    <w:rsid w:val="00940967"/>
    <w:rsid w:val="00944121"/>
    <w:rsid w:val="009441F3"/>
    <w:rsid w:val="00944CBC"/>
    <w:rsid w:val="009465D8"/>
    <w:rsid w:val="00950550"/>
    <w:rsid w:val="00953ED1"/>
    <w:rsid w:val="009556A6"/>
    <w:rsid w:val="00956AD1"/>
    <w:rsid w:val="0095743B"/>
    <w:rsid w:val="00957768"/>
    <w:rsid w:val="009578DA"/>
    <w:rsid w:val="00957A26"/>
    <w:rsid w:val="00964BF6"/>
    <w:rsid w:val="00964F05"/>
    <w:rsid w:val="00964F49"/>
    <w:rsid w:val="009670A7"/>
    <w:rsid w:val="00967814"/>
    <w:rsid w:val="0097126F"/>
    <w:rsid w:val="0097245C"/>
    <w:rsid w:val="00973D9A"/>
    <w:rsid w:val="00974DB1"/>
    <w:rsid w:val="00976392"/>
    <w:rsid w:val="00976A04"/>
    <w:rsid w:val="00981F19"/>
    <w:rsid w:val="0098431A"/>
    <w:rsid w:val="00984A3C"/>
    <w:rsid w:val="00985A30"/>
    <w:rsid w:val="009864D1"/>
    <w:rsid w:val="009906A8"/>
    <w:rsid w:val="0099094D"/>
    <w:rsid w:val="00990F93"/>
    <w:rsid w:val="00992F7A"/>
    <w:rsid w:val="00993163"/>
    <w:rsid w:val="009948E7"/>
    <w:rsid w:val="0099598F"/>
    <w:rsid w:val="009970CD"/>
    <w:rsid w:val="009A0AA9"/>
    <w:rsid w:val="009A4B0F"/>
    <w:rsid w:val="009A776E"/>
    <w:rsid w:val="009B055A"/>
    <w:rsid w:val="009B0C23"/>
    <w:rsid w:val="009B15DA"/>
    <w:rsid w:val="009B390F"/>
    <w:rsid w:val="009B5B09"/>
    <w:rsid w:val="009B77B9"/>
    <w:rsid w:val="009C0390"/>
    <w:rsid w:val="009C28C1"/>
    <w:rsid w:val="009C46DD"/>
    <w:rsid w:val="009C4B5E"/>
    <w:rsid w:val="009C4E6D"/>
    <w:rsid w:val="009D1F7D"/>
    <w:rsid w:val="009D28C4"/>
    <w:rsid w:val="009D301B"/>
    <w:rsid w:val="009D527D"/>
    <w:rsid w:val="009D6E59"/>
    <w:rsid w:val="009D734E"/>
    <w:rsid w:val="009D7F00"/>
    <w:rsid w:val="009E3609"/>
    <w:rsid w:val="009E369B"/>
    <w:rsid w:val="009E3D8A"/>
    <w:rsid w:val="009E4FC1"/>
    <w:rsid w:val="009E552D"/>
    <w:rsid w:val="009E63DE"/>
    <w:rsid w:val="009E64E6"/>
    <w:rsid w:val="009E6688"/>
    <w:rsid w:val="009E77CD"/>
    <w:rsid w:val="009F027D"/>
    <w:rsid w:val="009F41CF"/>
    <w:rsid w:val="009F5678"/>
    <w:rsid w:val="009F615D"/>
    <w:rsid w:val="009F663B"/>
    <w:rsid w:val="009F68B8"/>
    <w:rsid w:val="009F735A"/>
    <w:rsid w:val="009F7528"/>
    <w:rsid w:val="009F753A"/>
    <w:rsid w:val="009F769C"/>
    <w:rsid w:val="00A00171"/>
    <w:rsid w:val="00A00492"/>
    <w:rsid w:val="00A00D92"/>
    <w:rsid w:val="00A02F1C"/>
    <w:rsid w:val="00A037E5"/>
    <w:rsid w:val="00A05D11"/>
    <w:rsid w:val="00A06A77"/>
    <w:rsid w:val="00A06C1C"/>
    <w:rsid w:val="00A105AE"/>
    <w:rsid w:val="00A11B85"/>
    <w:rsid w:val="00A1228C"/>
    <w:rsid w:val="00A138C3"/>
    <w:rsid w:val="00A15E23"/>
    <w:rsid w:val="00A17325"/>
    <w:rsid w:val="00A201B4"/>
    <w:rsid w:val="00A2034B"/>
    <w:rsid w:val="00A227A0"/>
    <w:rsid w:val="00A227F4"/>
    <w:rsid w:val="00A22A51"/>
    <w:rsid w:val="00A23FC2"/>
    <w:rsid w:val="00A243B0"/>
    <w:rsid w:val="00A25958"/>
    <w:rsid w:val="00A25E4D"/>
    <w:rsid w:val="00A30B18"/>
    <w:rsid w:val="00A313E4"/>
    <w:rsid w:val="00A32E1F"/>
    <w:rsid w:val="00A352D5"/>
    <w:rsid w:val="00A37CA7"/>
    <w:rsid w:val="00A413F4"/>
    <w:rsid w:val="00A420B6"/>
    <w:rsid w:val="00A42B0E"/>
    <w:rsid w:val="00A43E20"/>
    <w:rsid w:val="00A473AE"/>
    <w:rsid w:val="00A47A30"/>
    <w:rsid w:val="00A51AA3"/>
    <w:rsid w:val="00A527A5"/>
    <w:rsid w:val="00A5669A"/>
    <w:rsid w:val="00A60050"/>
    <w:rsid w:val="00A62025"/>
    <w:rsid w:val="00A62323"/>
    <w:rsid w:val="00A66419"/>
    <w:rsid w:val="00A66F88"/>
    <w:rsid w:val="00A71BC6"/>
    <w:rsid w:val="00A732AB"/>
    <w:rsid w:val="00A732E7"/>
    <w:rsid w:val="00A73759"/>
    <w:rsid w:val="00A73C7F"/>
    <w:rsid w:val="00A755C4"/>
    <w:rsid w:val="00A76D17"/>
    <w:rsid w:val="00A80C00"/>
    <w:rsid w:val="00A8166A"/>
    <w:rsid w:val="00A83A3B"/>
    <w:rsid w:val="00A83FB7"/>
    <w:rsid w:val="00A843A4"/>
    <w:rsid w:val="00A85DEF"/>
    <w:rsid w:val="00A85FD3"/>
    <w:rsid w:val="00A87362"/>
    <w:rsid w:val="00A90F37"/>
    <w:rsid w:val="00A91386"/>
    <w:rsid w:val="00A9244C"/>
    <w:rsid w:val="00A934F7"/>
    <w:rsid w:val="00A95A9A"/>
    <w:rsid w:val="00A968D0"/>
    <w:rsid w:val="00AA0698"/>
    <w:rsid w:val="00AA0D98"/>
    <w:rsid w:val="00AA1877"/>
    <w:rsid w:val="00AA32C0"/>
    <w:rsid w:val="00AA3A16"/>
    <w:rsid w:val="00AA5FAB"/>
    <w:rsid w:val="00AA68C1"/>
    <w:rsid w:val="00AB0C00"/>
    <w:rsid w:val="00AB2131"/>
    <w:rsid w:val="00AB2B38"/>
    <w:rsid w:val="00AB39D5"/>
    <w:rsid w:val="00AC0A55"/>
    <w:rsid w:val="00AC2612"/>
    <w:rsid w:val="00AC5BBB"/>
    <w:rsid w:val="00AD1D1D"/>
    <w:rsid w:val="00AD283D"/>
    <w:rsid w:val="00AD2A3B"/>
    <w:rsid w:val="00AD3335"/>
    <w:rsid w:val="00AD48CD"/>
    <w:rsid w:val="00AD5388"/>
    <w:rsid w:val="00AD6885"/>
    <w:rsid w:val="00AE1460"/>
    <w:rsid w:val="00AE1A57"/>
    <w:rsid w:val="00AE45F6"/>
    <w:rsid w:val="00AE5F8C"/>
    <w:rsid w:val="00AE662B"/>
    <w:rsid w:val="00AF0E85"/>
    <w:rsid w:val="00AF233C"/>
    <w:rsid w:val="00AF2998"/>
    <w:rsid w:val="00AF2A25"/>
    <w:rsid w:val="00AF4739"/>
    <w:rsid w:val="00AF52C2"/>
    <w:rsid w:val="00AF600E"/>
    <w:rsid w:val="00AF61D1"/>
    <w:rsid w:val="00AF6917"/>
    <w:rsid w:val="00AF70A4"/>
    <w:rsid w:val="00B01081"/>
    <w:rsid w:val="00B0198D"/>
    <w:rsid w:val="00B04CBC"/>
    <w:rsid w:val="00B04EDB"/>
    <w:rsid w:val="00B05210"/>
    <w:rsid w:val="00B113E6"/>
    <w:rsid w:val="00B11A9B"/>
    <w:rsid w:val="00B12CF8"/>
    <w:rsid w:val="00B157D9"/>
    <w:rsid w:val="00B21EDE"/>
    <w:rsid w:val="00B22F21"/>
    <w:rsid w:val="00B32AD4"/>
    <w:rsid w:val="00B32E82"/>
    <w:rsid w:val="00B3354B"/>
    <w:rsid w:val="00B3405B"/>
    <w:rsid w:val="00B34337"/>
    <w:rsid w:val="00B36BB8"/>
    <w:rsid w:val="00B378C4"/>
    <w:rsid w:val="00B40806"/>
    <w:rsid w:val="00B4120C"/>
    <w:rsid w:val="00B413A8"/>
    <w:rsid w:val="00B42A6D"/>
    <w:rsid w:val="00B42FB6"/>
    <w:rsid w:val="00B45211"/>
    <w:rsid w:val="00B45545"/>
    <w:rsid w:val="00B46920"/>
    <w:rsid w:val="00B47D9A"/>
    <w:rsid w:val="00B5065A"/>
    <w:rsid w:val="00B51D20"/>
    <w:rsid w:val="00B521FD"/>
    <w:rsid w:val="00B54829"/>
    <w:rsid w:val="00B55DC7"/>
    <w:rsid w:val="00B56D68"/>
    <w:rsid w:val="00B641E7"/>
    <w:rsid w:val="00B65A3E"/>
    <w:rsid w:val="00B67339"/>
    <w:rsid w:val="00B71F14"/>
    <w:rsid w:val="00B73F80"/>
    <w:rsid w:val="00B74307"/>
    <w:rsid w:val="00B75352"/>
    <w:rsid w:val="00B76D3A"/>
    <w:rsid w:val="00B8124B"/>
    <w:rsid w:val="00B829EA"/>
    <w:rsid w:val="00B8443C"/>
    <w:rsid w:val="00B854CA"/>
    <w:rsid w:val="00B855E6"/>
    <w:rsid w:val="00B8608C"/>
    <w:rsid w:val="00B87069"/>
    <w:rsid w:val="00B873EF"/>
    <w:rsid w:val="00B87F27"/>
    <w:rsid w:val="00B9004A"/>
    <w:rsid w:val="00B910EE"/>
    <w:rsid w:val="00B91A3D"/>
    <w:rsid w:val="00B91C09"/>
    <w:rsid w:val="00B93AA9"/>
    <w:rsid w:val="00B97770"/>
    <w:rsid w:val="00BA3EC9"/>
    <w:rsid w:val="00BA7C86"/>
    <w:rsid w:val="00BB1015"/>
    <w:rsid w:val="00BB1CD1"/>
    <w:rsid w:val="00BB2987"/>
    <w:rsid w:val="00BB2DE1"/>
    <w:rsid w:val="00BB2F51"/>
    <w:rsid w:val="00BB3C5E"/>
    <w:rsid w:val="00BB6BDB"/>
    <w:rsid w:val="00BB7835"/>
    <w:rsid w:val="00BC2833"/>
    <w:rsid w:val="00BC58F2"/>
    <w:rsid w:val="00BC6025"/>
    <w:rsid w:val="00BC76F2"/>
    <w:rsid w:val="00BC7E70"/>
    <w:rsid w:val="00BD45CE"/>
    <w:rsid w:val="00BD4E97"/>
    <w:rsid w:val="00BD5C39"/>
    <w:rsid w:val="00BD6FC4"/>
    <w:rsid w:val="00BD7D77"/>
    <w:rsid w:val="00BE0DED"/>
    <w:rsid w:val="00BE1A63"/>
    <w:rsid w:val="00BE2B3B"/>
    <w:rsid w:val="00BE4568"/>
    <w:rsid w:val="00BE5A9E"/>
    <w:rsid w:val="00BE637B"/>
    <w:rsid w:val="00BE7218"/>
    <w:rsid w:val="00BE722B"/>
    <w:rsid w:val="00BF005E"/>
    <w:rsid w:val="00BF20FA"/>
    <w:rsid w:val="00BF371A"/>
    <w:rsid w:val="00BF4455"/>
    <w:rsid w:val="00BF4AB0"/>
    <w:rsid w:val="00BF5401"/>
    <w:rsid w:val="00C007BD"/>
    <w:rsid w:val="00C00808"/>
    <w:rsid w:val="00C00A32"/>
    <w:rsid w:val="00C0156A"/>
    <w:rsid w:val="00C060A5"/>
    <w:rsid w:val="00C065C8"/>
    <w:rsid w:val="00C06714"/>
    <w:rsid w:val="00C06CFD"/>
    <w:rsid w:val="00C06E45"/>
    <w:rsid w:val="00C07927"/>
    <w:rsid w:val="00C10831"/>
    <w:rsid w:val="00C10E38"/>
    <w:rsid w:val="00C117FD"/>
    <w:rsid w:val="00C11F2E"/>
    <w:rsid w:val="00C122B1"/>
    <w:rsid w:val="00C12DC3"/>
    <w:rsid w:val="00C12FE0"/>
    <w:rsid w:val="00C132B8"/>
    <w:rsid w:val="00C13ECD"/>
    <w:rsid w:val="00C15EF1"/>
    <w:rsid w:val="00C22400"/>
    <w:rsid w:val="00C226C8"/>
    <w:rsid w:val="00C230B3"/>
    <w:rsid w:val="00C234EC"/>
    <w:rsid w:val="00C2460C"/>
    <w:rsid w:val="00C27A51"/>
    <w:rsid w:val="00C31B1D"/>
    <w:rsid w:val="00C33BA3"/>
    <w:rsid w:val="00C343D7"/>
    <w:rsid w:val="00C40658"/>
    <w:rsid w:val="00C42059"/>
    <w:rsid w:val="00C42452"/>
    <w:rsid w:val="00C42D25"/>
    <w:rsid w:val="00C43665"/>
    <w:rsid w:val="00C45913"/>
    <w:rsid w:val="00C47BE1"/>
    <w:rsid w:val="00C502C6"/>
    <w:rsid w:val="00C50379"/>
    <w:rsid w:val="00C50EC4"/>
    <w:rsid w:val="00C5358A"/>
    <w:rsid w:val="00C53E09"/>
    <w:rsid w:val="00C56498"/>
    <w:rsid w:val="00C565F5"/>
    <w:rsid w:val="00C60A94"/>
    <w:rsid w:val="00C62064"/>
    <w:rsid w:val="00C62B03"/>
    <w:rsid w:val="00C63FBD"/>
    <w:rsid w:val="00C64BD7"/>
    <w:rsid w:val="00C650AA"/>
    <w:rsid w:val="00C65DB9"/>
    <w:rsid w:val="00C66172"/>
    <w:rsid w:val="00C70995"/>
    <w:rsid w:val="00C73418"/>
    <w:rsid w:val="00C76962"/>
    <w:rsid w:val="00C81F47"/>
    <w:rsid w:val="00C833D8"/>
    <w:rsid w:val="00C839F8"/>
    <w:rsid w:val="00C840B9"/>
    <w:rsid w:val="00C8483D"/>
    <w:rsid w:val="00C9008B"/>
    <w:rsid w:val="00C91B35"/>
    <w:rsid w:val="00C9339C"/>
    <w:rsid w:val="00C969CE"/>
    <w:rsid w:val="00CA32C9"/>
    <w:rsid w:val="00CA3545"/>
    <w:rsid w:val="00CA5D81"/>
    <w:rsid w:val="00CB23C7"/>
    <w:rsid w:val="00CB38C4"/>
    <w:rsid w:val="00CB3CDA"/>
    <w:rsid w:val="00CB62BF"/>
    <w:rsid w:val="00CB6AA8"/>
    <w:rsid w:val="00CC0D59"/>
    <w:rsid w:val="00CC33C7"/>
    <w:rsid w:val="00CC35BA"/>
    <w:rsid w:val="00CC3724"/>
    <w:rsid w:val="00CC4000"/>
    <w:rsid w:val="00CC468D"/>
    <w:rsid w:val="00CC5A3E"/>
    <w:rsid w:val="00CC7B60"/>
    <w:rsid w:val="00CC7F02"/>
    <w:rsid w:val="00CD3F6E"/>
    <w:rsid w:val="00CD4681"/>
    <w:rsid w:val="00CD5B17"/>
    <w:rsid w:val="00CE1930"/>
    <w:rsid w:val="00CE2B7B"/>
    <w:rsid w:val="00CE415C"/>
    <w:rsid w:val="00CE561A"/>
    <w:rsid w:val="00CE6376"/>
    <w:rsid w:val="00CE6691"/>
    <w:rsid w:val="00CE6C87"/>
    <w:rsid w:val="00CF04CD"/>
    <w:rsid w:val="00CF27F8"/>
    <w:rsid w:val="00CF54DE"/>
    <w:rsid w:val="00CF59D7"/>
    <w:rsid w:val="00D007AE"/>
    <w:rsid w:val="00D008E2"/>
    <w:rsid w:val="00D021B2"/>
    <w:rsid w:val="00D03806"/>
    <w:rsid w:val="00D046EF"/>
    <w:rsid w:val="00D04871"/>
    <w:rsid w:val="00D0545B"/>
    <w:rsid w:val="00D05618"/>
    <w:rsid w:val="00D0584A"/>
    <w:rsid w:val="00D1070F"/>
    <w:rsid w:val="00D125DB"/>
    <w:rsid w:val="00D127C8"/>
    <w:rsid w:val="00D143D4"/>
    <w:rsid w:val="00D1504F"/>
    <w:rsid w:val="00D171BE"/>
    <w:rsid w:val="00D20261"/>
    <w:rsid w:val="00D20485"/>
    <w:rsid w:val="00D2051A"/>
    <w:rsid w:val="00D2149D"/>
    <w:rsid w:val="00D220ED"/>
    <w:rsid w:val="00D225B3"/>
    <w:rsid w:val="00D23E6D"/>
    <w:rsid w:val="00D24307"/>
    <w:rsid w:val="00D2761A"/>
    <w:rsid w:val="00D27957"/>
    <w:rsid w:val="00D27EE7"/>
    <w:rsid w:val="00D314A4"/>
    <w:rsid w:val="00D326B6"/>
    <w:rsid w:val="00D34F9E"/>
    <w:rsid w:val="00D359B0"/>
    <w:rsid w:val="00D41A05"/>
    <w:rsid w:val="00D42249"/>
    <w:rsid w:val="00D4311E"/>
    <w:rsid w:val="00D433FB"/>
    <w:rsid w:val="00D43400"/>
    <w:rsid w:val="00D43B74"/>
    <w:rsid w:val="00D44052"/>
    <w:rsid w:val="00D44DBF"/>
    <w:rsid w:val="00D50B2B"/>
    <w:rsid w:val="00D516B3"/>
    <w:rsid w:val="00D54457"/>
    <w:rsid w:val="00D54F73"/>
    <w:rsid w:val="00D54F7B"/>
    <w:rsid w:val="00D55E12"/>
    <w:rsid w:val="00D57FAF"/>
    <w:rsid w:val="00D6214D"/>
    <w:rsid w:val="00D646A5"/>
    <w:rsid w:val="00D64FB6"/>
    <w:rsid w:val="00D67695"/>
    <w:rsid w:val="00D70D0A"/>
    <w:rsid w:val="00D70DE7"/>
    <w:rsid w:val="00D72796"/>
    <w:rsid w:val="00D7410D"/>
    <w:rsid w:val="00D743CC"/>
    <w:rsid w:val="00D75C86"/>
    <w:rsid w:val="00D77460"/>
    <w:rsid w:val="00D7775C"/>
    <w:rsid w:val="00D80B43"/>
    <w:rsid w:val="00D8113B"/>
    <w:rsid w:val="00D81393"/>
    <w:rsid w:val="00D81BA1"/>
    <w:rsid w:val="00D8440D"/>
    <w:rsid w:val="00D85861"/>
    <w:rsid w:val="00D85D1C"/>
    <w:rsid w:val="00D87C11"/>
    <w:rsid w:val="00D91965"/>
    <w:rsid w:val="00D936D3"/>
    <w:rsid w:val="00D958B7"/>
    <w:rsid w:val="00D960A7"/>
    <w:rsid w:val="00DA1895"/>
    <w:rsid w:val="00DA5508"/>
    <w:rsid w:val="00DA5C09"/>
    <w:rsid w:val="00DA7334"/>
    <w:rsid w:val="00DB20DE"/>
    <w:rsid w:val="00DB26F9"/>
    <w:rsid w:val="00DB5C3F"/>
    <w:rsid w:val="00DB6FA6"/>
    <w:rsid w:val="00DB7534"/>
    <w:rsid w:val="00DB7B6C"/>
    <w:rsid w:val="00DC0110"/>
    <w:rsid w:val="00DC0E03"/>
    <w:rsid w:val="00DC31C1"/>
    <w:rsid w:val="00DC42F3"/>
    <w:rsid w:val="00DD121D"/>
    <w:rsid w:val="00DD2224"/>
    <w:rsid w:val="00DD2F41"/>
    <w:rsid w:val="00DD3A05"/>
    <w:rsid w:val="00DD6CF7"/>
    <w:rsid w:val="00DD73F4"/>
    <w:rsid w:val="00DE0784"/>
    <w:rsid w:val="00DE18BE"/>
    <w:rsid w:val="00DE24D1"/>
    <w:rsid w:val="00DE5121"/>
    <w:rsid w:val="00DE5179"/>
    <w:rsid w:val="00DE606B"/>
    <w:rsid w:val="00DE658E"/>
    <w:rsid w:val="00DF1734"/>
    <w:rsid w:val="00DF1B55"/>
    <w:rsid w:val="00DF1C14"/>
    <w:rsid w:val="00DF20E8"/>
    <w:rsid w:val="00DF26F5"/>
    <w:rsid w:val="00DF2A46"/>
    <w:rsid w:val="00DF6DDA"/>
    <w:rsid w:val="00E0034D"/>
    <w:rsid w:val="00E00A78"/>
    <w:rsid w:val="00E01736"/>
    <w:rsid w:val="00E02DDD"/>
    <w:rsid w:val="00E11D37"/>
    <w:rsid w:val="00E13149"/>
    <w:rsid w:val="00E13331"/>
    <w:rsid w:val="00E13742"/>
    <w:rsid w:val="00E13B12"/>
    <w:rsid w:val="00E16522"/>
    <w:rsid w:val="00E17F02"/>
    <w:rsid w:val="00E21D8A"/>
    <w:rsid w:val="00E22FAE"/>
    <w:rsid w:val="00E24150"/>
    <w:rsid w:val="00E250E8"/>
    <w:rsid w:val="00E251C2"/>
    <w:rsid w:val="00E26393"/>
    <w:rsid w:val="00E26C84"/>
    <w:rsid w:val="00E27AB5"/>
    <w:rsid w:val="00E30A68"/>
    <w:rsid w:val="00E32A4F"/>
    <w:rsid w:val="00E33CAC"/>
    <w:rsid w:val="00E347E9"/>
    <w:rsid w:val="00E34895"/>
    <w:rsid w:val="00E3688C"/>
    <w:rsid w:val="00E368C2"/>
    <w:rsid w:val="00E41664"/>
    <w:rsid w:val="00E42AC1"/>
    <w:rsid w:val="00E44A3E"/>
    <w:rsid w:val="00E45A14"/>
    <w:rsid w:val="00E47120"/>
    <w:rsid w:val="00E47CE6"/>
    <w:rsid w:val="00E50B0F"/>
    <w:rsid w:val="00E51DE5"/>
    <w:rsid w:val="00E52A27"/>
    <w:rsid w:val="00E54702"/>
    <w:rsid w:val="00E57B2F"/>
    <w:rsid w:val="00E60012"/>
    <w:rsid w:val="00E62836"/>
    <w:rsid w:val="00E62E8E"/>
    <w:rsid w:val="00E64099"/>
    <w:rsid w:val="00E64A53"/>
    <w:rsid w:val="00E6518A"/>
    <w:rsid w:val="00E661C4"/>
    <w:rsid w:val="00E669C4"/>
    <w:rsid w:val="00E677F7"/>
    <w:rsid w:val="00E7004A"/>
    <w:rsid w:val="00E7009B"/>
    <w:rsid w:val="00E707D1"/>
    <w:rsid w:val="00E70F92"/>
    <w:rsid w:val="00E72192"/>
    <w:rsid w:val="00E73B9F"/>
    <w:rsid w:val="00E75C5C"/>
    <w:rsid w:val="00E75E49"/>
    <w:rsid w:val="00E76D69"/>
    <w:rsid w:val="00E77AF3"/>
    <w:rsid w:val="00E800D8"/>
    <w:rsid w:val="00E80992"/>
    <w:rsid w:val="00E83FA0"/>
    <w:rsid w:val="00E84AA6"/>
    <w:rsid w:val="00E84F11"/>
    <w:rsid w:val="00E867FE"/>
    <w:rsid w:val="00E868E1"/>
    <w:rsid w:val="00E871C5"/>
    <w:rsid w:val="00E90B19"/>
    <w:rsid w:val="00E910DD"/>
    <w:rsid w:val="00E92EB0"/>
    <w:rsid w:val="00EA047A"/>
    <w:rsid w:val="00EA1069"/>
    <w:rsid w:val="00EA1831"/>
    <w:rsid w:val="00EA1D44"/>
    <w:rsid w:val="00EA237B"/>
    <w:rsid w:val="00EA2843"/>
    <w:rsid w:val="00EA61D6"/>
    <w:rsid w:val="00EA7C8F"/>
    <w:rsid w:val="00EB0245"/>
    <w:rsid w:val="00EB1017"/>
    <w:rsid w:val="00EB121C"/>
    <w:rsid w:val="00EB1D1A"/>
    <w:rsid w:val="00EB2ED1"/>
    <w:rsid w:val="00EB3933"/>
    <w:rsid w:val="00EB4336"/>
    <w:rsid w:val="00EB5A51"/>
    <w:rsid w:val="00EB685D"/>
    <w:rsid w:val="00EC17A0"/>
    <w:rsid w:val="00EC1FF3"/>
    <w:rsid w:val="00EC3582"/>
    <w:rsid w:val="00EC3C6E"/>
    <w:rsid w:val="00EC7851"/>
    <w:rsid w:val="00EC7B50"/>
    <w:rsid w:val="00ED07D7"/>
    <w:rsid w:val="00ED0D05"/>
    <w:rsid w:val="00ED0F76"/>
    <w:rsid w:val="00ED33DA"/>
    <w:rsid w:val="00ED5449"/>
    <w:rsid w:val="00ED7883"/>
    <w:rsid w:val="00ED7ABE"/>
    <w:rsid w:val="00EE0688"/>
    <w:rsid w:val="00EE099D"/>
    <w:rsid w:val="00EE2DCC"/>
    <w:rsid w:val="00EE3B95"/>
    <w:rsid w:val="00EE426E"/>
    <w:rsid w:val="00EE684C"/>
    <w:rsid w:val="00EF0F23"/>
    <w:rsid w:val="00EF25A9"/>
    <w:rsid w:val="00EF2D41"/>
    <w:rsid w:val="00EF3A9B"/>
    <w:rsid w:val="00EF4735"/>
    <w:rsid w:val="00EF4F03"/>
    <w:rsid w:val="00EF5FDE"/>
    <w:rsid w:val="00EF6D32"/>
    <w:rsid w:val="00EF77D9"/>
    <w:rsid w:val="00F02BA8"/>
    <w:rsid w:val="00F035DA"/>
    <w:rsid w:val="00F040B9"/>
    <w:rsid w:val="00F043CB"/>
    <w:rsid w:val="00F046C7"/>
    <w:rsid w:val="00F04F2F"/>
    <w:rsid w:val="00F059FC"/>
    <w:rsid w:val="00F05E92"/>
    <w:rsid w:val="00F1075A"/>
    <w:rsid w:val="00F10F3C"/>
    <w:rsid w:val="00F12602"/>
    <w:rsid w:val="00F137C4"/>
    <w:rsid w:val="00F13FE5"/>
    <w:rsid w:val="00F15582"/>
    <w:rsid w:val="00F15D6C"/>
    <w:rsid w:val="00F16751"/>
    <w:rsid w:val="00F20572"/>
    <w:rsid w:val="00F2199D"/>
    <w:rsid w:val="00F228EB"/>
    <w:rsid w:val="00F23F8B"/>
    <w:rsid w:val="00F25249"/>
    <w:rsid w:val="00F26C37"/>
    <w:rsid w:val="00F278DE"/>
    <w:rsid w:val="00F304CA"/>
    <w:rsid w:val="00F313F3"/>
    <w:rsid w:val="00F35330"/>
    <w:rsid w:val="00F3683D"/>
    <w:rsid w:val="00F40DC8"/>
    <w:rsid w:val="00F44565"/>
    <w:rsid w:val="00F45CFF"/>
    <w:rsid w:val="00F47B09"/>
    <w:rsid w:val="00F51792"/>
    <w:rsid w:val="00F5283D"/>
    <w:rsid w:val="00F52DC5"/>
    <w:rsid w:val="00F5407A"/>
    <w:rsid w:val="00F54289"/>
    <w:rsid w:val="00F54298"/>
    <w:rsid w:val="00F55D72"/>
    <w:rsid w:val="00F56F47"/>
    <w:rsid w:val="00F5707F"/>
    <w:rsid w:val="00F57135"/>
    <w:rsid w:val="00F57770"/>
    <w:rsid w:val="00F60254"/>
    <w:rsid w:val="00F60AC3"/>
    <w:rsid w:val="00F6207B"/>
    <w:rsid w:val="00F62EB8"/>
    <w:rsid w:val="00F63B30"/>
    <w:rsid w:val="00F6687B"/>
    <w:rsid w:val="00F7186A"/>
    <w:rsid w:val="00F7195A"/>
    <w:rsid w:val="00F73015"/>
    <w:rsid w:val="00F733E4"/>
    <w:rsid w:val="00F768FF"/>
    <w:rsid w:val="00F76922"/>
    <w:rsid w:val="00F76D41"/>
    <w:rsid w:val="00F76D84"/>
    <w:rsid w:val="00F7768A"/>
    <w:rsid w:val="00F82F58"/>
    <w:rsid w:val="00F852D7"/>
    <w:rsid w:val="00F90563"/>
    <w:rsid w:val="00F90628"/>
    <w:rsid w:val="00F925B5"/>
    <w:rsid w:val="00F94474"/>
    <w:rsid w:val="00F94629"/>
    <w:rsid w:val="00F953EA"/>
    <w:rsid w:val="00FA1391"/>
    <w:rsid w:val="00FA32E5"/>
    <w:rsid w:val="00FA46F3"/>
    <w:rsid w:val="00FA4DEA"/>
    <w:rsid w:val="00FA5F11"/>
    <w:rsid w:val="00FA7D31"/>
    <w:rsid w:val="00FB1BC9"/>
    <w:rsid w:val="00FB78A0"/>
    <w:rsid w:val="00FC0818"/>
    <w:rsid w:val="00FC0DB2"/>
    <w:rsid w:val="00FC14E3"/>
    <w:rsid w:val="00FC1A24"/>
    <w:rsid w:val="00FC5273"/>
    <w:rsid w:val="00FC7855"/>
    <w:rsid w:val="00FC7950"/>
    <w:rsid w:val="00FD0238"/>
    <w:rsid w:val="00FD0EA0"/>
    <w:rsid w:val="00FD2291"/>
    <w:rsid w:val="00FD2D6A"/>
    <w:rsid w:val="00FD51AC"/>
    <w:rsid w:val="00FD6EEB"/>
    <w:rsid w:val="00FE0100"/>
    <w:rsid w:val="00FE0DA8"/>
    <w:rsid w:val="00FE11AF"/>
    <w:rsid w:val="00FE1FB2"/>
    <w:rsid w:val="00FE3154"/>
    <w:rsid w:val="00FE388A"/>
    <w:rsid w:val="00FE539E"/>
    <w:rsid w:val="00FE53BA"/>
    <w:rsid w:val="00FE7A59"/>
    <w:rsid w:val="00FF1681"/>
    <w:rsid w:val="00FF23A1"/>
    <w:rsid w:val="00FF2C48"/>
    <w:rsid w:val="00FF4C86"/>
    <w:rsid w:val="00FF5145"/>
    <w:rsid w:val="00FF6759"/>
    <w:rsid w:val="00FF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1B582"/>
  <w15:chartTrackingRefBased/>
  <w15:docId w15:val="{9237B9D5-867A-49E2-A88E-DA8B6DEC4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096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175A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01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rsid w:val="00B9004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F2D4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F2D43"/>
    <w:pPr>
      <w:spacing w:before="240" w:after="60"/>
      <w:outlineLvl w:val="5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unhideWhenUsed/>
    <w:qFormat/>
    <w:rsid w:val="00AF233C"/>
    <w:pPr>
      <w:keepNext/>
      <w:outlineLvl w:val="7"/>
    </w:pPr>
    <w:rPr>
      <w:rFonts w:ascii="Arial" w:hAnsi="Arial"/>
      <w:b/>
      <w:sz w:val="22"/>
      <w:lang w:val="x-none" w:eastAsia="x-none"/>
    </w:rPr>
  </w:style>
  <w:style w:type="paragraph" w:styleId="Heading9">
    <w:name w:val="heading 9"/>
    <w:basedOn w:val="Normal"/>
    <w:next w:val="Normal"/>
    <w:qFormat/>
    <w:rsid w:val="00D55E1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041CEF"/>
    <w:pPr>
      <w:jc w:val="both"/>
    </w:pPr>
    <w:rPr>
      <w:b/>
      <w:szCs w:val="20"/>
      <w:lang w:bidi="he-IL"/>
    </w:rPr>
  </w:style>
  <w:style w:type="paragraph" w:styleId="Header">
    <w:name w:val="header"/>
    <w:basedOn w:val="Normal"/>
    <w:link w:val="HeaderChar"/>
    <w:uiPriority w:val="99"/>
    <w:rsid w:val="00041CE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64BF6"/>
    <w:pPr>
      <w:tabs>
        <w:tab w:val="center" w:pos="5040"/>
        <w:tab w:val="right" w:pos="10080"/>
      </w:tabs>
    </w:pPr>
    <w:rPr>
      <w:sz w:val="20"/>
      <w:szCs w:val="20"/>
    </w:rPr>
  </w:style>
  <w:style w:type="table" w:styleId="TableGrid8">
    <w:name w:val="Table Grid 8"/>
    <w:basedOn w:val="TableNormal"/>
    <w:rsid w:val="00D55E1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lockText">
    <w:name w:val="Block Text"/>
    <w:basedOn w:val="Normal"/>
    <w:rsid w:val="001726DD"/>
    <w:pPr>
      <w:overflowPunct w:val="0"/>
      <w:autoSpaceDE w:val="0"/>
      <w:autoSpaceDN w:val="0"/>
      <w:adjustRightInd w:val="0"/>
      <w:ind w:left="360" w:right="-1710" w:hanging="360"/>
      <w:textAlignment w:val="baseline"/>
    </w:pPr>
    <w:rPr>
      <w:szCs w:val="20"/>
    </w:rPr>
  </w:style>
  <w:style w:type="paragraph" w:styleId="BalloonText">
    <w:name w:val="Balloon Text"/>
    <w:basedOn w:val="Normal"/>
    <w:semiHidden/>
    <w:rsid w:val="007E21F9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D2761A"/>
  </w:style>
  <w:style w:type="paragraph" w:styleId="ListBullet">
    <w:name w:val="List Bullet"/>
    <w:basedOn w:val="Normal"/>
    <w:rsid w:val="00335C2E"/>
    <w:pPr>
      <w:ind w:left="1080" w:hanging="360"/>
    </w:pPr>
    <w:rPr>
      <w:sz w:val="20"/>
      <w:szCs w:val="20"/>
    </w:rPr>
  </w:style>
  <w:style w:type="character" w:customStyle="1" w:styleId="Heading8Char">
    <w:name w:val="Heading 8 Char"/>
    <w:link w:val="Heading8"/>
    <w:rsid w:val="00AF233C"/>
    <w:rPr>
      <w:rFonts w:ascii="Arial" w:hAnsi="Arial"/>
      <w:b/>
      <w:sz w:val="22"/>
      <w:szCs w:val="24"/>
    </w:rPr>
  </w:style>
  <w:style w:type="character" w:customStyle="1" w:styleId="NoSpacingChar">
    <w:name w:val="No Spacing Char"/>
    <w:link w:val="NoSpacing"/>
    <w:locked/>
    <w:rsid w:val="001A5FA5"/>
    <w:rPr>
      <w:rFonts w:ascii="Arial" w:hAnsi="Arial" w:cs="Arial"/>
      <w:szCs w:val="22"/>
      <w:lang w:val="en-US" w:eastAsia="en-US" w:bidi="ar-SA"/>
    </w:rPr>
  </w:style>
  <w:style w:type="paragraph" w:styleId="NoSpacing">
    <w:name w:val="No Spacing"/>
    <w:link w:val="NoSpacingChar"/>
    <w:qFormat/>
    <w:rsid w:val="001A5FA5"/>
    <w:rPr>
      <w:rFonts w:ascii="Arial" w:hAnsi="Arial" w:cs="Arial"/>
      <w:szCs w:val="22"/>
    </w:rPr>
  </w:style>
  <w:style w:type="paragraph" w:styleId="ListParagraph">
    <w:name w:val="List Paragraph"/>
    <w:basedOn w:val="Normal"/>
    <w:uiPriority w:val="34"/>
    <w:qFormat/>
    <w:rsid w:val="001A5FA5"/>
    <w:pPr>
      <w:ind w:left="720"/>
      <w:contextualSpacing/>
    </w:pPr>
  </w:style>
  <w:style w:type="character" w:customStyle="1" w:styleId="Heading3Char">
    <w:name w:val="Heading 3 Char"/>
    <w:link w:val="Heading3"/>
    <w:uiPriority w:val="9"/>
    <w:semiHidden/>
    <w:rsid w:val="000A3201"/>
    <w:rPr>
      <w:rFonts w:ascii="Cambria" w:eastAsia="Times New Roman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0A3201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0A3201"/>
    <w:rPr>
      <w:sz w:val="24"/>
      <w:szCs w:val="24"/>
    </w:rPr>
  </w:style>
  <w:style w:type="table" w:styleId="TableGrid">
    <w:name w:val="Table Grid"/>
    <w:basedOn w:val="TableNormal"/>
    <w:uiPriority w:val="99"/>
    <w:rsid w:val="000A3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201B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ormaltextrun">
    <w:name w:val="normaltextrun"/>
    <w:rsid w:val="00344D6A"/>
  </w:style>
  <w:style w:type="character" w:customStyle="1" w:styleId="w8qarf">
    <w:name w:val="w8qarf"/>
    <w:rsid w:val="00157DB6"/>
  </w:style>
  <w:style w:type="character" w:customStyle="1" w:styleId="lrzxr">
    <w:name w:val="lrzxr"/>
    <w:rsid w:val="00157DB6"/>
  </w:style>
  <w:style w:type="character" w:customStyle="1" w:styleId="HeaderChar">
    <w:name w:val="Header Char"/>
    <w:link w:val="Header"/>
    <w:uiPriority w:val="99"/>
    <w:rsid w:val="008E1466"/>
    <w:rPr>
      <w:sz w:val="24"/>
      <w:szCs w:val="24"/>
    </w:rPr>
  </w:style>
  <w:style w:type="character" w:styleId="Hyperlink">
    <w:name w:val="Hyperlink"/>
    <w:rsid w:val="002175A9"/>
    <w:rPr>
      <w:color w:val="0563C1"/>
      <w:u w:val="single"/>
    </w:rPr>
  </w:style>
  <w:style w:type="character" w:customStyle="1" w:styleId="Heading1Char">
    <w:name w:val="Heading 1 Char"/>
    <w:link w:val="Heading1"/>
    <w:rsid w:val="002175A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FooterChar">
    <w:name w:val="Footer Char"/>
    <w:link w:val="Footer"/>
    <w:uiPriority w:val="99"/>
    <w:rsid w:val="0066609C"/>
  </w:style>
  <w:style w:type="character" w:styleId="UnresolvedMention">
    <w:name w:val="Unresolved Mention"/>
    <w:uiPriority w:val="99"/>
    <w:semiHidden/>
    <w:unhideWhenUsed/>
    <w:rsid w:val="0041424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qFormat/>
    <w:rsid w:val="00F45CF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F45CF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F45CFF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F45CFF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39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18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1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1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5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7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18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7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2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5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19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67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02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4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98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3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8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25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00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46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6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4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95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1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info@TheControlsCompany.com" TargetMode="External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ikem\Desktop\TAS%20Quote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D1D786E65EE4980C0F580F61F6A5D" ma:contentTypeVersion="10" ma:contentTypeDescription="Create a new document." ma:contentTypeScope="" ma:versionID="4277d8317e7ca36283d2f0907387392f">
  <xsd:schema xmlns:xsd="http://www.w3.org/2001/XMLSchema" xmlns:xs="http://www.w3.org/2001/XMLSchema" xmlns:p="http://schemas.microsoft.com/office/2006/metadata/properties" xmlns:ns2="b1ba42cb-aab7-4b4b-a120-f28fbd7542c2" xmlns:ns3="0957b030-650c-4035-85f1-903ac80088c5" targetNamespace="http://schemas.microsoft.com/office/2006/metadata/properties" ma:root="true" ma:fieldsID="ff4a2714862da8afde4d69d8badf230a" ns2:_="" ns3:_="">
    <xsd:import namespace="b1ba42cb-aab7-4b4b-a120-f28fbd7542c2"/>
    <xsd:import namespace="0957b030-650c-4035-85f1-903ac80088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ba42cb-aab7-4b4b-a120-f28fbd7542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7b030-650c-4035-85f1-903ac80088c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620F6E-5B96-4563-BEC8-A3FC9C4554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62D269-72D0-4395-9B0F-0A775016BC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896EBA-F963-445E-BA77-F6700A238F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ba42cb-aab7-4b4b-a120-f28fbd7542c2"/>
    <ds:schemaRef ds:uri="0957b030-650c-4035-85f1-903ac80088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TAS Quote Template.dot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Controls Company, LLC</vt:lpstr>
    </vt:vector>
  </TitlesOfParts>
  <Company>Texas AirSystems Inc.</Company>
  <LinksUpToDate>false</LinksUpToDate>
  <CharactersWithSpaces>837</CharactersWithSpaces>
  <SharedDoc>false</SharedDoc>
  <HLinks>
    <vt:vector size="6" baseType="variant">
      <vt:variant>
        <vt:i4>5111917</vt:i4>
      </vt:variant>
      <vt:variant>
        <vt:i4>6</vt:i4>
      </vt:variant>
      <vt:variant>
        <vt:i4>0</vt:i4>
      </vt:variant>
      <vt:variant>
        <vt:i4>5</vt:i4>
      </vt:variant>
      <vt:variant>
        <vt:lpwstr>mailto:info@TheControlsCompany.com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Controls Company, LLC</dc:title>
  <dc:subject/>
  <dc:creator>mikem</dc:creator>
  <cp:keywords/>
  <dc:description/>
  <cp:lastModifiedBy>Timothy Collins</cp:lastModifiedBy>
  <cp:revision>2</cp:revision>
  <cp:lastPrinted>2022-09-07T19:53:00Z</cp:lastPrinted>
  <dcterms:created xsi:type="dcterms:W3CDTF">2026-03-31T15:57:00Z</dcterms:created>
  <dcterms:modified xsi:type="dcterms:W3CDTF">2026-03-31T15:57:00Z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e01c0c-f9b3-4dc4-af0b-a82110cc37cd_Enabled">
    <vt:lpwstr>True</vt:lpwstr>
  </property>
  <property fmtid="{D5CDD505-2E9C-101B-9397-08002B2CF9AE}" pid="3" name="MSIP_Label_6be01c0c-f9b3-4dc4-af0b-a82110cc37cd_SiteId">
    <vt:lpwstr>a1f1e214-7ded-45b6-81a1-9e8ae3459641</vt:lpwstr>
  </property>
  <property fmtid="{D5CDD505-2E9C-101B-9397-08002B2CF9AE}" pid="4" name="MSIP_Label_6be01c0c-f9b3-4dc4-af0b-a82110cc37cd_Owner">
    <vt:lpwstr>jsiram3@jci.com</vt:lpwstr>
  </property>
  <property fmtid="{D5CDD505-2E9C-101B-9397-08002B2CF9AE}" pid="5" name="MSIP_Label_6be01c0c-f9b3-4dc4-af0b-a82110cc37cd_SetDate">
    <vt:lpwstr>2019-10-14T12:01:40.4373484Z</vt:lpwstr>
  </property>
  <property fmtid="{D5CDD505-2E9C-101B-9397-08002B2CF9AE}" pid="6" name="MSIP_Label_6be01c0c-f9b3-4dc4-af0b-a82110cc37cd_Name">
    <vt:lpwstr>Internal </vt:lpwstr>
  </property>
  <property fmtid="{D5CDD505-2E9C-101B-9397-08002B2CF9AE}" pid="7" name="MSIP_Label_6be01c0c-f9b3-4dc4-af0b-a82110cc37cd_Application">
    <vt:lpwstr>Microsoft Azure Information Protection</vt:lpwstr>
  </property>
  <property fmtid="{D5CDD505-2E9C-101B-9397-08002B2CF9AE}" pid="8" name="MSIP_Label_6be01c0c-f9b3-4dc4-af0b-a82110cc37cd_ActionId">
    <vt:lpwstr>68968b60-d767-4f0f-abcd-e62ad7561db7</vt:lpwstr>
  </property>
  <property fmtid="{D5CDD505-2E9C-101B-9397-08002B2CF9AE}" pid="9" name="MSIP_Label_6be01c0c-f9b3-4dc4-af0b-a82110cc37cd_Extended_MSFT_Method">
    <vt:lpwstr>Automatic</vt:lpwstr>
  </property>
  <property fmtid="{D5CDD505-2E9C-101B-9397-08002B2CF9AE}" pid="10" name="Information Classification">
    <vt:lpwstr>Internal </vt:lpwstr>
  </property>
</Properties>
</file>